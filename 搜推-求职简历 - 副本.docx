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3115" w14:textId="110482A5" w:rsidR="006A78AC" w:rsidRPr="000E4F8B" w:rsidRDefault="007F3DC1">
      <w:pPr>
        <w:rPr>
          <w:rFonts w:ascii="微软雅黑" w:eastAsia="微软雅黑" w:hAnsi="微软雅黑" w:cs="微软雅黑" w:hint="eastAsia"/>
          <w:b/>
          <w:bCs/>
          <w:color w:val="404040" w:themeColor="text1" w:themeTint="BF"/>
          <w:kern w:val="0"/>
          <w:sz w:val="19"/>
          <w:szCs w:val="19"/>
        </w:rPr>
      </w:pPr>
      <w:r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94592" behindDoc="0" locked="0" layoutInCell="1" allowOverlap="1" wp14:anchorId="0054199D" wp14:editId="5C82F455">
                <wp:simplePos x="0" y="0"/>
                <wp:positionH relativeFrom="margin">
                  <wp:align>center</wp:align>
                </wp:positionH>
                <wp:positionV relativeFrom="paragraph">
                  <wp:posOffset>5385604</wp:posOffset>
                </wp:positionV>
                <wp:extent cx="6675120" cy="325120"/>
                <wp:effectExtent l="0" t="0" r="30480" b="0"/>
                <wp:wrapNone/>
                <wp:docPr id="1768783228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25120"/>
                          <a:chOff x="7684" y="6376"/>
                          <a:chExt cx="10512" cy="495"/>
                        </a:xfrm>
                      </wpg:grpSpPr>
                      <wps:wsp>
                        <wps:cNvPr id="1227926264" name="直接连接符 38"/>
                        <wps:cNvCnPr/>
                        <wps:spPr>
                          <a:xfrm>
                            <a:off x="7775" y="6845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50382943" name="文本框 76"/>
                        <wps:cNvSpPr txBox="1"/>
                        <wps:spPr>
                          <a:xfrm>
                            <a:off x="7684" y="6376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23F4AB2E" w14:textId="237F5EE9" w:rsidR="006900E3" w:rsidRDefault="006900E3" w:rsidP="006900E3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1532235938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54199D" id="组合 43" o:spid="_x0000_s1026" style="position:absolute;left:0;text-align:left;margin-left:0;margin-top:424.05pt;width:525.6pt;height:25.6pt;z-index:251694592;mso-position-horizontal:center;mso-position-horizontal-relative:margin;mso-width-relative:margin;mso-height-relative:margin" coordorigin="7684,6376" coordsize="10512,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">
                <v:line id="直接连接符 38" o:spid="_x0000_s1027" style="position:absolute;visibility:visible;mso-wrap-style:square" from="7775,6845" to="18196,6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" strokecolor="gray" strokeweight="1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76" o:spid="_x0000_s1028" type="#_x0000_t202" style="position:absolute;left:7684;top:6376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" filled="f" stroked="f">
                  <v:textbox>
                    <w:txbxContent>
                      <w:p w14:paraId="23F4AB2E" w14:textId="237F5EE9" w:rsidR="006900E3" w:rsidRDefault="006900E3" w:rsidP="006900E3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项目经历</w:t>
                        </w:r>
                      </w:p>
                    </w:txbxContent>
                  </v:textbox>
                </v:shape>
                <v:rect id="矩形 10" o:spid="_x0000_s1029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" fillcolor="#5270af" stroked="f" strokeweight="1pt"/>
                <w10:wrap anchorx="margin"/>
              </v:group>
            </w:pict>
          </mc:Fallback>
        </mc:AlternateContent>
      </w:r>
      <w:r w:rsidR="00586578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353871D" wp14:editId="211CDF05">
                <wp:simplePos x="0" y="0"/>
                <wp:positionH relativeFrom="margin">
                  <wp:posOffset>-855345</wp:posOffset>
                </wp:positionH>
                <wp:positionV relativeFrom="paragraph">
                  <wp:posOffset>124259</wp:posOffset>
                </wp:positionV>
                <wp:extent cx="6985000" cy="1736203"/>
                <wp:effectExtent l="0" t="0" r="0" b="0"/>
                <wp:wrapNone/>
                <wp:docPr id="32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5000" cy="173620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C8396DF" w14:textId="4837C400" w:rsidR="00E01ECB" w:rsidRPr="00E01ECB" w:rsidRDefault="00E01ECB" w:rsidP="0029587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上海财经大学（211）（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保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研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硕士                统计与数据科学学院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数据科学与商务统计</w:t>
                            </w:r>
                          </w:p>
                          <w:p w14:paraId="4B18B06E" w14:textId="4CBFBFD0" w:rsidR="006A78AC" w:rsidRDefault="00B85D00" w:rsidP="0029587A">
                            <w:pPr>
                              <w:pStyle w:val="a3"/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中国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矿业大学(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211</w:t>
                            </w:r>
                            <w:r w:rsidR="00436D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，双一流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)    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26B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5769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2C4B0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本科                </w:t>
                            </w:r>
                            <w:r w:rsidR="00592C1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管理学院                大数据管理与应用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9E60F4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  <w:p w14:paraId="51252B3D" w14:textId="174447A3" w:rsidR="006A78AC" w:rsidRPr="001217D0" w:rsidRDefault="00B8741E" w:rsidP="001217D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学业成绩：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GPA 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4.</w:t>
                            </w:r>
                            <w:r w:rsid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5</w:t>
                            </w:r>
                            <w:r w:rsidR="001D3CF6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3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/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5.00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436D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5000B8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专业排名</w:t>
                            </w:r>
                            <w:r w:rsidR="005000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10C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</w:t>
                            </w:r>
                            <w:r w:rsidR="005000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/</w:t>
                            </w:r>
                            <w:r w:rsidR="00CD612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80</w:t>
                            </w:r>
                            <w:r w:rsidR="005000B8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(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前</w:t>
                            </w:r>
                            <w:r w:rsidR="00910C6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3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%)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36D25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36D2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平均成绩</w:t>
                            </w:r>
                            <w:r w:rsidR="005000B8" w:rsidRPr="005000B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F420C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90.1</w:t>
                            </w:r>
                            <w:r w:rsidR="00436D25" w:rsidRPr="005000B8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/100</w:t>
                            </w:r>
                            <w:r w:rsidR="005000B8" w:rsidRPr="001217D0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71BACDC2" w14:textId="75CA7BBA" w:rsidR="008E56B7" w:rsidRPr="008E56B7" w:rsidRDefault="008E56B7" w:rsidP="008E56B7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所获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荣誉：</w:t>
                            </w:r>
                            <w:r w:rsidRPr="00E641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校级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</w:t>
                            </w:r>
                            <w:r w:rsidRPr="00E641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等奖学金、校级优秀共青团员、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校</w:t>
                            </w:r>
                            <w:r w:rsidRPr="00E641F8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级优秀学生</w:t>
                            </w:r>
                          </w:p>
                          <w:p w14:paraId="6B858060" w14:textId="34804EF8" w:rsidR="00725B2C" w:rsidRDefault="00725B2C" w:rsidP="00A436CF">
                            <w:pPr>
                              <w:pStyle w:val="a3"/>
                              <w:spacing w:before="0" w:beforeAutospacing="0" w:after="0" w:afterAutospacing="0" w:line="336" w:lineRule="exact"/>
                              <w:ind w:firstLineChars="100" w:firstLine="24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270AF"/>
                              </w:rPr>
                            </w:pPr>
                            <w:r w:rsidRPr="00725B2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5270AF"/>
                              </w:rPr>
                              <w:t>专业技能</w:t>
                            </w:r>
                          </w:p>
                          <w:p w14:paraId="2946B2E9" w14:textId="35AD4F03" w:rsidR="001217D0" w:rsidRPr="001217D0" w:rsidRDefault="001217D0" w:rsidP="001217D0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00" w:lineRule="exact"/>
                              <w:ind w:left="193" w:hanging="193"/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个人技能：</w:t>
                            </w:r>
                            <w:proofErr w:type="spellStart"/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Pytorch</w:t>
                            </w:r>
                            <w:proofErr w:type="spellEnd"/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;</w:t>
                            </w:r>
                            <w:r w:rsidR="009A4CD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="00FE099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ABtest</w:t>
                            </w:r>
                            <w:proofErr w:type="spellEnd"/>
                            <w:r w:rsidR="00FE099B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；</w:t>
                            </w:r>
                            <w:r w:rsidRPr="00E1564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机器学习；深度学习</w:t>
                            </w:r>
                            <w:r w:rsidR="00E61F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；</w:t>
                            </w:r>
                            <w:proofErr w:type="gramStart"/>
                            <w:r w:rsidR="00E61F8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召回精排模型</w:t>
                            </w:r>
                            <w:proofErr w:type="gramEnd"/>
                            <w:r w:rsidR="009A713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；</w:t>
                            </w:r>
                            <w:r w:rsidR="007B4979" w:rsidRPr="001217D0">
                              <w:rPr>
                                <w:rFonts w:ascii="微软雅黑" w:eastAsia="微软雅黑" w:hAnsi="微软雅黑" w:cs="微软雅黑" w:hint="eastAsia"/>
                                <w:color w:val="7E7E7E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19F89463" w14:textId="14F1DFA3" w:rsidR="006A78AC" w:rsidRPr="00B16131" w:rsidRDefault="00B8741E" w:rsidP="0029587A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英语水平：</w:t>
                            </w:r>
                            <w:r w:rsidRPr="008653C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B1613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CET6-</w:t>
                            </w:r>
                            <w:r w:rsidR="004174C7" w:rsidRPr="00B1613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506</w:t>
                            </w:r>
                            <w:r w:rsidR="0051284B" w:rsidRPr="00B1613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分</w:t>
                            </w:r>
                            <w:r w:rsidR="00B85D00" w:rsidRPr="008653CD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51284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4174C7" w:rsidRP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具有良好的</w:t>
                            </w:r>
                            <w:r w:rsidR="00FE615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论文阅读及复现能力和</w:t>
                            </w:r>
                            <w:r w:rsidR="004174C7" w:rsidRP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英语听说读写能力</w:t>
                            </w:r>
                          </w:p>
                          <w:p w14:paraId="56F3678A" w14:textId="06A99F66" w:rsidR="00E641F8" w:rsidRPr="006900E3" w:rsidRDefault="00725B2C" w:rsidP="006900E3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32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数据库管理：S</w:t>
                            </w:r>
                            <w:r w:rsidR="0079602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QL</w:t>
                            </w:r>
                            <w:r w:rsidRPr="00725B2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</w:t>
                            </w:r>
                            <w:r w:rsidR="0047136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熟悉</w:t>
                            </w:r>
                            <w:r w:rsidRPr="00725B2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基础语法与执行顺序，窗口函数、多</w:t>
                            </w:r>
                            <w:r w:rsidRP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表连</w:t>
                            </w:r>
                            <w:r w:rsidRPr="00725B2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接、子查询等）</w:t>
                            </w: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3871D" id="文本框 77" o:spid="_x0000_s1030" type="#_x0000_t202" style="position:absolute;left:0;text-align:left;margin-left:-67.35pt;margin-top:9.8pt;width:550pt;height:136.7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" filled="f" stroked="f">
                <v:textbox>
                  <w:txbxContent>
                    <w:p w14:paraId="1C8396DF" w14:textId="4837C400" w:rsidR="00E01ECB" w:rsidRPr="00E01ECB" w:rsidRDefault="00E01ECB" w:rsidP="0029587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上海财经大学（211）（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保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研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）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硕士                统计与数据科学学院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数据科学与商务统计</w:t>
                      </w:r>
                    </w:p>
                    <w:p w14:paraId="4B18B06E" w14:textId="4CBFBFD0" w:rsidR="006A78AC" w:rsidRDefault="00B85D00" w:rsidP="0029587A">
                      <w:pPr>
                        <w:pStyle w:val="a3"/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中国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矿业大学(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211</w:t>
                      </w:r>
                      <w:r w:rsidR="00436D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，双一流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)    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26B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5769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2C4B0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本科                </w:t>
                      </w:r>
                      <w:r w:rsidR="00592C1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管理学院                大数据管理与应用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9E60F4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</w:p>
                    <w:p w14:paraId="51252B3D" w14:textId="174447A3" w:rsidR="006A78AC" w:rsidRPr="001217D0" w:rsidRDefault="00B8741E" w:rsidP="001217D0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学业成绩：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GPA 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4.</w:t>
                      </w:r>
                      <w:r w:rsid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5</w:t>
                      </w:r>
                      <w:r w:rsidR="001D3CF6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3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/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5.00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436D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5000B8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专业排名</w:t>
                      </w:r>
                      <w:r w:rsidR="005000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910C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</w:t>
                      </w:r>
                      <w:r w:rsidR="005000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/</w:t>
                      </w:r>
                      <w:r w:rsidR="00CD612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80</w:t>
                      </w:r>
                      <w:r w:rsidR="005000B8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(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前</w:t>
                      </w:r>
                      <w:r w:rsidR="00910C6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3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%)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5000B8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36D25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36D2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436D25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平均成绩</w:t>
                      </w:r>
                      <w:r w:rsidR="005000B8" w:rsidRPr="005000B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="00F420C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90.1</w:t>
                      </w:r>
                      <w:r w:rsidR="00436D25" w:rsidRPr="005000B8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/100</w:t>
                      </w:r>
                      <w:r w:rsidR="005000B8" w:rsidRPr="001217D0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71BACDC2" w14:textId="75CA7BBA" w:rsidR="008E56B7" w:rsidRPr="008E56B7" w:rsidRDefault="008E56B7" w:rsidP="008E56B7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color w:val="7E7E7E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所获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荣誉：</w:t>
                      </w:r>
                      <w:r w:rsidRPr="00E641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校级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</w:t>
                      </w:r>
                      <w:r w:rsidRPr="00E641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等奖学金、校级优秀共青团员、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校</w:t>
                      </w:r>
                      <w:r w:rsidRPr="00E641F8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级优秀学生</w:t>
                      </w:r>
                    </w:p>
                    <w:p w14:paraId="6B858060" w14:textId="34804EF8" w:rsidR="00725B2C" w:rsidRDefault="00725B2C" w:rsidP="00A436CF">
                      <w:pPr>
                        <w:pStyle w:val="a3"/>
                        <w:spacing w:before="0" w:beforeAutospacing="0" w:after="0" w:afterAutospacing="0" w:line="336" w:lineRule="exact"/>
                        <w:ind w:firstLineChars="100" w:firstLine="24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270AF"/>
                        </w:rPr>
                      </w:pPr>
                      <w:r w:rsidRPr="00725B2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5270AF"/>
                        </w:rPr>
                        <w:t>专业技能</w:t>
                      </w:r>
                    </w:p>
                    <w:p w14:paraId="2946B2E9" w14:textId="35AD4F03" w:rsidR="001217D0" w:rsidRPr="001217D0" w:rsidRDefault="001217D0" w:rsidP="001217D0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00" w:lineRule="exact"/>
                        <w:ind w:left="193" w:hanging="193"/>
                        <w:rPr>
                          <w:rFonts w:ascii="微软雅黑" w:eastAsia="微软雅黑" w:hAnsi="微软雅黑" w:cs="微软雅黑" w:hint="eastAsia"/>
                          <w:color w:val="7E7E7E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个人技能：</w:t>
                      </w:r>
                      <w:proofErr w:type="spellStart"/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Pytorch</w:t>
                      </w:r>
                      <w:proofErr w:type="spellEnd"/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;</w:t>
                      </w:r>
                      <w:r w:rsidR="009A4CD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 w:rsidR="00FE099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ABtest</w:t>
                      </w:r>
                      <w:proofErr w:type="spellEnd"/>
                      <w:r w:rsidR="00FE099B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；</w:t>
                      </w:r>
                      <w:r w:rsidRPr="00E1564D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机器学习；深度学习</w:t>
                      </w:r>
                      <w:r w:rsidR="00E61F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；</w:t>
                      </w:r>
                      <w:proofErr w:type="gramStart"/>
                      <w:r w:rsidR="00E61F8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召回精排模型</w:t>
                      </w:r>
                      <w:proofErr w:type="gramEnd"/>
                      <w:r w:rsidR="009A713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；</w:t>
                      </w:r>
                      <w:r w:rsidR="007B4979" w:rsidRPr="001217D0">
                        <w:rPr>
                          <w:rFonts w:ascii="微软雅黑" w:eastAsia="微软雅黑" w:hAnsi="微软雅黑" w:cs="微软雅黑" w:hint="eastAsia"/>
                          <w:color w:val="7E7E7E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19F89463" w14:textId="14F1DFA3" w:rsidR="006A78AC" w:rsidRPr="00B16131" w:rsidRDefault="00B8741E" w:rsidP="0029587A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英语水平：</w:t>
                      </w:r>
                      <w:r w:rsidRPr="008653C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 w:rsidRPr="00B1613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CET6-</w:t>
                      </w:r>
                      <w:r w:rsidR="004174C7" w:rsidRPr="00B1613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506</w:t>
                      </w:r>
                      <w:r w:rsidR="0051284B" w:rsidRPr="00B1613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分</w:t>
                      </w:r>
                      <w:r w:rsidR="00B85D00" w:rsidRPr="008653CD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51284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4174C7" w:rsidRP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具有良好的</w:t>
                      </w:r>
                      <w:r w:rsidR="00FE615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论文阅读及复现能力和</w:t>
                      </w:r>
                      <w:r w:rsidR="004174C7" w:rsidRP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英语听说读写能力</w:t>
                      </w:r>
                    </w:p>
                    <w:p w14:paraId="56F3678A" w14:textId="06A99F66" w:rsidR="00E641F8" w:rsidRPr="006900E3" w:rsidRDefault="00725B2C" w:rsidP="006900E3">
                      <w:pPr>
                        <w:pStyle w:val="a3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spacing w:before="0" w:beforeAutospacing="0" w:after="0" w:afterAutospacing="0" w:line="32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数据库管理：S</w:t>
                      </w:r>
                      <w:r w:rsidR="0079602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QL</w:t>
                      </w:r>
                      <w:r w:rsidRPr="00725B2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</w:t>
                      </w:r>
                      <w:r w:rsidR="0047136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熟悉</w:t>
                      </w:r>
                      <w:r w:rsidRPr="00725B2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基础语法与执行顺序，窗口函数、多</w:t>
                      </w:r>
                      <w:r w:rsidRP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表连</w:t>
                      </w:r>
                      <w:r w:rsidRPr="00725B2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接、子查询等）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AB4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82304" behindDoc="0" locked="0" layoutInCell="1" allowOverlap="1" wp14:anchorId="3D1B9B66" wp14:editId="765FD0A2">
                <wp:simplePos x="0" y="0"/>
                <wp:positionH relativeFrom="margin">
                  <wp:posOffset>-715645</wp:posOffset>
                </wp:positionH>
                <wp:positionV relativeFrom="paragraph">
                  <wp:posOffset>1749095</wp:posOffset>
                </wp:positionV>
                <wp:extent cx="6675120" cy="325120"/>
                <wp:effectExtent l="0" t="0" r="30480" b="0"/>
                <wp:wrapNone/>
                <wp:docPr id="1085804977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25120"/>
                          <a:chOff x="7684" y="6376"/>
                          <a:chExt cx="10512" cy="495"/>
                        </a:xfrm>
                      </wpg:grpSpPr>
                      <wps:wsp>
                        <wps:cNvPr id="186857216" name="直接连接符 38"/>
                        <wps:cNvCnPr/>
                        <wps:spPr>
                          <a:xfrm>
                            <a:off x="7775" y="6845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59760164" name="文本框 76"/>
                        <wps:cNvSpPr txBox="1"/>
                        <wps:spPr>
                          <a:xfrm>
                            <a:off x="7684" y="6376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54236341" w14:textId="08A898C3" w:rsidR="00942316" w:rsidRDefault="00942316" w:rsidP="00942316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384053204" name="矩形 10"/>
                        <wps:cNvSpPr/>
                        <wps:spPr>
                          <a:xfrm>
                            <a:off x="7764" y="6799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B9B66" id="_x0000_s1031" style="position:absolute;left:0;text-align:left;margin-left:-56.35pt;margin-top:137.7pt;width:525.6pt;height:25.6pt;z-index:251682304;mso-position-horizontal-relative:margin;mso-width-relative:margin;mso-height-relative:margin" coordorigin="7684,6376" coordsize="10512,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">
                <v:line id="直接连接符 38" o:spid="_x0000_s1032" style="position:absolute;visibility:visible;mso-wrap-style:square" from="7775,6845" to="18196,6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" strokecolor="gray" strokeweight="1.5pt">
                  <v:stroke joinstyle="miter"/>
                </v:line>
                <v:shape id="文本框 76" o:spid="_x0000_s1033" type="#_x0000_t202" style="position:absolute;left:7684;top:6376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" filled="f" stroked="f">
                  <v:textbox>
                    <w:txbxContent>
                      <w:p w14:paraId="54236341" w14:textId="08A898C3" w:rsidR="00942316" w:rsidRDefault="00942316" w:rsidP="00942316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实习经历</w:t>
                        </w:r>
                      </w:p>
                    </w:txbxContent>
                  </v:textbox>
                </v:shape>
                <v:rect id="矩形 10" o:spid="_x0000_s1034" style="position:absolute;left:7764;top:6799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" fillcolor="#5270af" stroked="f" strokeweight="1pt"/>
                <w10:wrap anchorx="margin"/>
              </v:group>
            </w:pict>
          </mc:Fallback>
        </mc:AlternateContent>
      </w:r>
      <w:r w:rsidR="00EF3BEF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6CE716E" wp14:editId="742F2767">
                <wp:simplePos x="0" y="0"/>
                <wp:positionH relativeFrom="page">
                  <wp:posOffset>695847</wp:posOffset>
                </wp:positionH>
                <wp:positionV relativeFrom="page">
                  <wp:posOffset>563864</wp:posOffset>
                </wp:positionV>
                <wp:extent cx="114300" cy="114300"/>
                <wp:effectExtent l="0" t="0" r="0" b="0"/>
                <wp:wrapNone/>
                <wp:docPr id="603383117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4300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81233750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812330381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5581" h="5581">
                              <a:moveTo>
                                <a:pt x="5522" y="4281"/>
                              </a:moveTo>
                              <a:lnTo>
                                <a:pt x="5522" y="4281"/>
                              </a:lnTo>
                              <a:lnTo>
                                <a:pt x="5508" y="4269"/>
                              </a:lnTo>
                              <a:lnTo>
                                <a:pt x="5494" y="4258"/>
                              </a:lnTo>
                              <a:lnTo>
                                <a:pt x="5494" y="4257"/>
                              </a:lnTo>
                              <a:lnTo>
                                <a:pt x="4294" y="3400"/>
                              </a:lnTo>
                              <a:lnTo>
                                <a:pt x="4293" y="3401"/>
                              </a:lnTo>
                              <a:lnTo>
                                <a:pt x="4278" y="3390"/>
                              </a:lnTo>
                              <a:lnTo>
                                <a:pt x="4262" y="3382"/>
                              </a:lnTo>
                              <a:lnTo>
                                <a:pt x="4245" y="3375"/>
                              </a:lnTo>
                              <a:lnTo>
                                <a:pt x="4229" y="3369"/>
                              </a:lnTo>
                              <a:lnTo>
                                <a:pt x="4211" y="3364"/>
                              </a:lnTo>
                              <a:lnTo>
                                <a:pt x="4194" y="3361"/>
                              </a:lnTo>
                              <a:lnTo>
                                <a:pt x="4176" y="3360"/>
                              </a:lnTo>
                              <a:lnTo>
                                <a:pt x="4158" y="3361"/>
                              </a:lnTo>
                              <a:lnTo>
                                <a:pt x="4140" y="3363"/>
                              </a:lnTo>
                              <a:lnTo>
                                <a:pt x="4123" y="3366"/>
                              </a:lnTo>
                              <a:lnTo>
                                <a:pt x="4105" y="3371"/>
                              </a:lnTo>
                              <a:lnTo>
                                <a:pt x="4089" y="3378"/>
                              </a:lnTo>
                              <a:lnTo>
                                <a:pt x="4072" y="3387"/>
                              </a:lnTo>
                              <a:lnTo>
                                <a:pt x="4056" y="3396"/>
                              </a:lnTo>
                              <a:lnTo>
                                <a:pt x="4042" y="3407"/>
                              </a:lnTo>
                              <a:lnTo>
                                <a:pt x="4027" y="3420"/>
                              </a:lnTo>
                              <a:lnTo>
                                <a:pt x="4018" y="3432"/>
                              </a:lnTo>
                              <a:lnTo>
                                <a:pt x="4008" y="3444"/>
                              </a:lnTo>
                              <a:lnTo>
                                <a:pt x="4004" y="3451"/>
                              </a:lnTo>
                              <a:lnTo>
                                <a:pt x="3999" y="3458"/>
                              </a:lnTo>
                              <a:lnTo>
                                <a:pt x="3971" y="3498"/>
                              </a:lnTo>
                              <a:lnTo>
                                <a:pt x="3951" y="3529"/>
                              </a:lnTo>
                              <a:lnTo>
                                <a:pt x="3920" y="3579"/>
                              </a:lnTo>
                              <a:lnTo>
                                <a:pt x="3892" y="3627"/>
                              </a:lnTo>
                              <a:lnTo>
                                <a:pt x="3875" y="3655"/>
                              </a:lnTo>
                              <a:lnTo>
                                <a:pt x="3854" y="3688"/>
                              </a:lnTo>
                              <a:lnTo>
                                <a:pt x="3818" y="3747"/>
                              </a:lnTo>
                              <a:lnTo>
                                <a:pt x="3782" y="3812"/>
                              </a:lnTo>
                              <a:lnTo>
                                <a:pt x="3745" y="3882"/>
                              </a:lnTo>
                              <a:lnTo>
                                <a:pt x="3707" y="3959"/>
                              </a:lnTo>
                              <a:lnTo>
                                <a:pt x="3667" y="4040"/>
                              </a:lnTo>
                              <a:lnTo>
                                <a:pt x="3629" y="4127"/>
                              </a:lnTo>
                              <a:lnTo>
                                <a:pt x="3589" y="4218"/>
                              </a:lnTo>
                              <a:lnTo>
                                <a:pt x="3550" y="4311"/>
                              </a:lnTo>
                              <a:lnTo>
                                <a:pt x="3517" y="4305"/>
                              </a:lnTo>
                              <a:lnTo>
                                <a:pt x="3484" y="4298"/>
                              </a:lnTo>
                              <a:lnTo>
                                <a:pt x="3450" y="4289"/>
                              </a:lnTo>
                              <a:lnTo>
                                <a:pt x="3416" y="4280"/>
                              </a:lnTo>
                              <a:lnTo>
                                <a:pt x="3380" y="4269"/>
                              </a:lnTo>
                              <a:lnTo>
                                <a:pt x="3343" y="4256"/>
                              </a:lnTo>
                              <a:lnTo>
                                <a:pt x="3306" y="4241"/>
                              </a:lnTo>
                              <a:lnTo>
                                <a:pt x="3267" y="4227"/>
                              </a:lnTo>
                              <a:lnTo>
                                <a:pt x="3229" y="4209"/>
                              </a:lnTo>
                              <a:lnTo>
                                <a:pt x="3189" y="4191"/>
                              </a:lnTo>
                              <a:lnTo>
                                <a:pt x="3149" y="4171"/>
                              </a:lnTo>
                              <a:lnTo>
                                <a:pt x="3107" y="4150"/>
                              </a:lnTo>
                              <a:lnTo>
                                <a:pt x="3065" y="4128"/>
                              </a:lnTo>
                              <a:lnTo>
                                <a:pt x="3023" y="4104"/>
                              </a:lnTo>
                              <a:lnTo>
                                <a:pt x="2980" y="4077"/>
                              </a:lnTo>
                              <a:lnTo>
                                <a:pt x="2936" y="4051"/>
                              </a:lnTo>
                              <a:lnTo>
                                <a:pt x="2891" y="4022"/>
                              </a:lnTo>
                              <a:lnTo>
                                <a:pt x="2846" y="3992"/>
                              </a:lnTo>
                              <a:lnTo>
                                <a:pt x="2800" y="3960"/>
                              </a:lnTo>
                              <a:lnTo>
                                <a:pt x="2754" y="3928"/>
                              </a:lnTo>
                              <a:lnTo>
                                <a:pt x="2707" y="3893"/>
                              </a:lnTo>
                              <a:lnTo>
                                <a:pt x="2659" y="3857"/>
                              </a:lnTo>
                              <a:lnTo>
                                <a:pt x="2612" y="3820"/>
                              </a:lnTo>
                              <a:lnTo>
                                <a:pt x="2563" y="3782"/>
                              </a:lnTo>
                              <a:lnTo>
                                <a:pt x="2515" y="3741"/>
                              </a:lnTo>
                              <a:lnTo>
                                <a:pt x="2465" y="3699"/>
                              </a:lnTo>
                              <a:lnTo>
                                <a:pt x="2416" y="3656"/>
                              </a:lnTo>
                              <a:lnTo>
                                <a:pt x="2366" y="3612"/>
                              </a:lnTo>
                              <a:lnTo>
                                <a:pt x="2315" y="3565"/>
                              </a:lnTo>
                              <a:lnTo>
                                <a:pt x="2265" y="3517"/>
                              </a:lnTo>
                              <a:lnTo>
                                <a:pt x="2214" y="3468"/>
                              </a:lnTo>
                              <a:lnTo>
                                <a:pt x="2163" y="3418"/>
                              </a:lnTo>
                              <a:lnTo>
                                <a:pt x="2112" y="3366"/>
                              </a:lnTo>
                              <a:lnTo>
                                <a:pt x="2063" y="3316"/>
                              </a:lnTo>
                              <a:lnTo>
                                <a:pt x="2015" y="3265"/>
                              </a:lnTo>
                              <a:lnTo>
                                <a:pt x="1970" y="3214"/>
                              </a:lnTo>
                              <a:lnTo>
                                <a:pt x="1925" y="3165"/>
                              </a:lnTo>
                              <a:lnTo>
                                <a:pt x="1881" y="3115"/>
                              </a:lnTo>
                              <a:lnTo>
                                <a:pt x="1840" y="3066"/>
                              </a:lnTo>
                              <a:lnTo>
                                <a:pt x="1800" y="3018"/>
                              </a:lnTo>
                              <a:lnTo>
                                <a:pt x="1761" y="2969"/>
                              </a:lnTo>
                              <a:lnTo>
                                <a:pt x="1723" y="2921"/>
                              </a:lnTo>
                              <a:lnTo>
                                <a:pt x="1688" y="2874"/>
                              </a:lnTo>
                              <a:lnTo>
                                <a:pt x="1653" y="2828"/>
                              </a:lnTo>
                              <a:lnTo>
                                <a:pt x="1620" y="2781"/>
                              </a:lnTo>
                              <a:lnTo>
                                <a:pt x="1589" y="2735"/>
                              </a:lnTo>
                              <a:lnTo>
                                <a:pt x="1559" y="2690"/>
                              </a:lnTo>
                              <a:lnTo>
                                <a:pt x="1530" y="2646"/>
                              </a:lnTo>
                              <a:lnTo>
                                <a:pt x="1504" y="2601"/>
                              </a:lnTo>
                              <a:lnTo>
                                <a:pt x="1477" y="2558"/>
                              </a:lnTo>
                              <a:lnTo>
                                <a:pt x="1454" y="2515"/>
                              </a:lnTo>
                              <a:lnTo>
                                <a:pt x="1431" y="2473"/>
                              </a:lnTo>
                              <a:lnTo>
                                <a:pt x="1410" y="2432"/>
                              </a:lnTo>
                              <a:lnTo>
                                <a:pt x="1390" y="2392"/>
                              </a:lnTo>
                              <a:lnTo>
                                <a:pt x="1372" y="2352"/>
                              </a:lnTo>
                              <a:lnTo>
                                <a:pt x="1355" y="2313"/>
                              </a:lnTo>
                              <a:lnTo>
                                <a:pt x="1340" y="2276"/>
                              </a:lnTo>
                              <a:lnTo>
                                <a:pt x="1325" y="2237"/>
                              </a:lnTo>
                              <a:lnTo>
                                <a:pt x="1312" y="2201"/>
                              </a:lnTo>
                              <a:lnTo>
                                <a:pt x="1301" y="2165"/>
                              </a:lnTo>
                              <a:lnTo>
                                <a:pt x="1292" y="2131"/>
                              </a:lnTo>
                              <a:lnTo>
                                <a:pt x="1284" y="2097"/>
                              </a:lnTo>
                              <a:lnTo>
                                <a:pt x="1276" y="2064"/>
                              </a:lnTo>
                              <a:lnTo>
                                <a:pt x="1272" y="2031"/>
                              </a:lnTo>
                              <a:lnTo>
                                <a:pt x="1365" y="1992"/>
                              </a:lnTo>
                              <a:lnTo>
                                <a:pt x="1455" y="1952"/>
                              </a:lnTo>
                              <a:lnTo>
                                <a:pt x="1541" y="1913"/>
                              </a:lnTo>
                              <a:lnTo>
                                <a:pt x="1622" y="1875"/>
                              </a:lnTo>
                              <a:lnTo>
                                <a:pt x="1699" y="1836"/>
                              </a:lnTo>
                              <a:lnTo>
                                <a:pt x="1770" y="1799"/>
                              </a:lnTo>
                              <a:lnTo>
                                <a:pt x="1835" y="1763"/>
                              </a:lnTo>
                              <a:lnTo>
                                <a:pt x="1893" y="1727"/>
                              </a:lnTo>
                              <a:lnTo>
                                <a:pt x="1926" y="1706"/>
                              </a:lnTo>
                              <a:lnTo>
                                <a:pt x="1954" y="1689"/>
                              </a:lnTo>
                              <a:lnTo>
                                <a:pt x="2002" y="1661"/>
                              </a:lnTo>
                              <a:lnTo>
                                <a:pt x="2052" y="1630"/>
                              </a:lnTo>
                              <a:lnTo>
                                <a:pt x="2083" y="1610"/>
                              </a:lnTo>
                              <a:lnTo>
                                <a:pt x="2123" y="1584"/>
                              </a:lnTo>
                              <a:lnTo>
                                <a:pt x="2137" y="1573"/>
                              </a:lnTo>
                              <a:lnTo>
                                <a:pt x="2138" y="1572"/>
                              </a:lnTo>
                              <a:lnTo>
                                <a:pt x="2149" y="1563"/>
                              </a:lnTo>
                              <a:lnTo>
                                <a:pt x="2161" y="1554"/>
                              </a:lnTo>
                              <a:lnTo>
                                <a:pt x="2174" y="1539"/>
                              </a:lnTo>
                              <a:lnTo>
                                <a:pt x="2185" y="1524"/>
                              </a:lnTo>
                              <a:lnTo>
                                <a:pt x="2195" y="1508"/>
                              </a:lnTo>
                              <a:lnTo>
                                <a:pt x="2203" y="1493"/>
                              </a:lnTo>
                              <a:lnTo>
                                <a:pt x="2210" y="1476"/>
                              </a:lnTo>
                              <a:lnTo>
                                <a:pt x="2215" y="1458"/>
                              </a:lnTo>
                              <a:lnTo>
                                <a:pt x="2219" y="1441"/>
                              </a:lnTo>
                              <a:lnTo>
                                <a:pt x="2220" y="1423"/>
                              </a:lnTo>
                              <a:lnTo>
                                <a:pt x="2221" y="1405"/>
                              </a:lnTo>
                              <a:lnTo>
                                <a:pt x="2220" y="1387"/>
                              </a:lnTo>
                              <a:lnTo>
                                <a:pt x="2217" y="1370"/>
                              </a:lnTo>
                              <a:lnTo>
                                <a:pt x="2213" y="1353"/>
                              </a:lnTo>
                              <a:lnTo>
                                <a:pt x="2208" y="1336"/>
                              </a:lnTo>
                              <a:lnTo>
                                <a:pt x="2201" y="1319"/>
                              </a:lnTo>
                              <a:lnTo>
                                <a:pt x="2191" y="1302"/>
                              </a:lnTo>
                              <a:lnTo>
                                <a:pt x="2181" y="1287"/>
                              </a:lnTo>
                              <a:lnTo>
                                <a:pt x="2181" y="1285"/>
                              </a:lnTo>
                              <a:lnTo>
                                <a:pt x="1325" y="87"/>
                              </a:lnTo>
                              <a:lnTo>
                                <a:pt x="1323" y="87"/>
                              </a:lnTo>
                              <a:lnTo>
                                <a:pt x="1312" y="73"/>
                              </a:lnTo>
                              <a:lnTo>
                                <a:pt x="1300" y="58"/>
                              </a:lnTo>
                              <a:lnTo>
                                <a:pt x="1286" y="46"/>
                              </a:lnTo>
                              <a:lnTo>
                                <a:pt x="1270" y="34"/>
                              </a:lnTo>
                              <a:lnTo>
                                <a:pt x="1255" y="25"/>
                              </a:lnTo>
                              <a:lnTo>
                                <a:pt x="1238" y="16"/>
                              </a:lnTo>
                              <a:lnTo>
                                <a:pt x="1221" y="10"/>
                              </a:lnTo>
                              <a:lnTo>
                                <a:pt x="1203" y="6"/>
                              </a:lnTo>
                              <a:lnTo>
                                <a:pt x="1187" y="2"/>
                              </a:lnTo>
                              <a:lnTo>
                                <a:pt x="1169" y="0"/>
                              </a:lnTo>
                              <a:lnTo>
                                <a:pt x="1149" y="0"/>
                              </a:lnTo>
                              <a:lnTo>
                                <a:pt x="1131" y="1"/>
                              </a:lnTo>
                              <a:lnTo>
                                <a:pt x="1114" y="3"/>
                              </a:lnTo>
                              <a:lnTo>
                                <a:pt x="1097" y="8"/>
                              </a:lnTo>
                              <a:lnTo>
                                <a:pt x="1079" y="14"/>
                              </a:lnTo>
                              <a:lnTo>
                                <a:pt x="1062" y="22"/>
                              </a:lnTo>
                              <a:lnTo>
                                <a:pt x="1046" y="31"/>
                              </a:lnTo>
                              <a:lnTo>
                                <a:pt x="1031" y="42"/>
                              </a:lnTo>
                              <a:lnTo>
                                <a:pt x="924" y="116"/>
                              </a:lnTo>
                              <a:lnTo>
                                <a:pt x="819" y="191"/>
                              </a:lnTo>
                              <a:lnTo>
                                <a:pt x="717" y="268"/>
                              </a:lnTo>
                              <a:lnTo>
                                <a:pt x="668" y="306"/>
                              </a:lnTo>
                              <a:lnTo>
                                <a:pt x="619" y="344"/>
                              </a:lnTo>
                              <a:lnTo>
                                <a:pt x="571" y="384"/>
                              </a:lnTo>
                              <a:lnTo>
                                <a:pt x="525" y="423"/>
                              </a:lnTo>
                              <a:lnTo>
                                <a:pt x="480" y="463"/>
                              </a:lnTo>
                              <a:lnTo>
                                <a:pt x="436" y="504"/>
                              </a:lnTo>
                              <a:lnTo>
                                <a:pt x="394" y="543"/>
                              </a:lnTo>
                              <a:lnTo>
                                <a:pt x="353" y="584"/>
                              </a:lnTo>
                              <a:lnTo>
                                <a:pt x="315" y="625"/>
                              </a:lnTo>
                              <a:lnTo>
                                <a:pt x="278" y="667"/>
                              </a:lnTo>
                              <a:lnTo>
                                <a:pt x="242" y="708"/>
                              </a:lnTo>
                              <a:lnTo>
                                <a:pt x="208" y="750"/>
                              </a:lnTo>
                              <a:lnTo>
                                <a:pt x="177" y="792"/>
                              </a:lnTo>
                              <a:lnTo>
                                <a:pt x="149" y="835"/>
                              </a:lnTo>
                              <a:lnTo>
                                <a:pt x="122" y="878"/>
                              </a:lnTo>
                              <a:lnTo>
                                <a:pt x="97" y="922"/>
                              </a:lnTo>
                              <a:lnTo>
                                <a:pt x="76" y="966"/>
                              </a:lnTo>
                              <a:lnTo>
                                <a:pt x="56" y="1010"/>
                              </a:lnTo>
                              <a:lnTo>
                                <a:pt x="40" y="1054"/>
                              </a:lnTo>
                              <a:lnTo>
                                <a:pt x="25" y="1100"/>
                              </a:lnTo>
                              <a:lnTo>
                                <a:pt x="20" y="1123"/>
                              </a:lnTo>
                              <a:lnTo>
                                <a:pt x="15" y="1145"/>
                              </a:lnTo>
                              <a:lnTo>
                                <a:pt x="11" y="1168"/>
                              </a:lnTo>
                              <a:lnTo>
                                <a:pt x="6" y="1191"/>
                              </a:lnTo>
                              <a:lnTo>
                                <a:pt x="4" y="1215"/>
                              </a:lnTo>
                              <a:lnTo>
                                <a:pt x="1" y="1238"/>
                              </a:lnTo>
                              <a:lnTo>
                                <a:pt x="0" y="1262"/>
                              </a:lnTo>
                              <a:lnTo>
                                <a:pt x="0" y="1284"/>
                              </a:lnTo>
                              <a:lnTo>
                                <a:pt x="0" y="1308"/>
                              </a:lnTo>
                              <a:lnTo>
                                <a:pt x="1" y="1332"/>
                              </a:lnTo>
                              <a:lnTo>
                                <a:pt x="3" y="1356"/>
                              </a:lnTo>
                              <a:lnTo>
                                <a:pt x="6" y="1380"/>
                              </a:lnTo>
                              <a:lnTo>
                                <a:pt x="15" y="1433"/>
                              </a:lnTo>
                              <a:lnTo>
                                <a:pt x="26" y="1490"/>
                              </a:lnTo>
                              <a:lnTo>
                                <a:pt x="41" y="1550"/>
                              </a:lnTo>
                              <a:lnTo>
                                <a:pt x="60" y="1615"/>
                              </a:lnTo>
                              <a:lnTo>
                                <a:pt x="82" y="1682"/>
                              </a:lnTo>
                              <a:lnTo>
                                <a:pt x="105" y="1751"/>
                              </a:lnTo>
                              <a:lnTo>
                                <a:pt x="133" y="1824"/>
                              </a:lnTo>
                              <a:lnTo>
                                <a:pt x="163" y="1900"/>
                              </a:lnTo>
                              <a:lnTo>
                                <a:pt x="196" y="1976"/>
                              </a:lnTo>
                              <a:lnTo>
                                <a:pt x="232" y="2057"/>
                              </a:lnTo>
                              <a:lnTo>
                                <a:pt x="272" y="2138"/>
                              </a:lnTo>
                              <a:lnTo>
                                <a:pt x="313" y="2222"/>
                              </a:lnTo>
                              <a:lnTo>
                                <a:pt x="357" y="2308"/>
                              </a:lnTo>
                              <a:lnTo>
                                <a:pt x="404" y="2394"/>
                              </a:lnTo>
                              <a:lnTo>
                                <a:pt x="453" y="2483"/>
                              </a:lnTo>
                              <a:lnTo>
                                <a:pt x="503" y="2571"/>
                              </a:lnTo>
                              <a:lnTo>
                                <a:pt x="557" y="2661"/>
                              </a:lnTo>
                              <a:lnTo>
                                <a:pt x="613" y="2752"/>
                              </a:lnTo>
                              <a:lnTo>
                                <a:pt x="671" y="2843"/>
                              </a:lnTo>
                              <a:lnTo>
                                <a:pt x="730" y="2935"/>
                              </a:lnTo>
                              <a:lnTo>
                                <a:pt x="793" y="3026"/>
                              </a:lnTo>
                              <a:lnTo>
                                <a:pt x="856" y="3118"/>
                              </a:lnTo>
                              <a:lnTo>
                                <a:pt x="922" y="3209"/>
                              </a:lnTo>
                              <a:lnTo>
                                <a:pt x="990" y="3300"/>
                              </a:lnTo>
                              <a:lnTo>
                                <a:pt x="1060" y="3391"/>
                              </a:lnTo>
                              <a:lnTo>
                                <a:pt x="1130" y="3481"/>
                              </a:lnTo>
                              <a:lnTo>
                                <a:pt x="1203" y="3570"/>
                              </a:lnTo>
                              <a:lnTo>
                                <a:pt x="1278" y="3657"/>
                              </a:lnTo>
                              <a:lnTo>
                                <a:pt x="1353" y="3743"/>
                              </a:lnTo>
                              <a:lnTo>
                                <a:pt x="1430" y="3828"/>
                              </a:lnTo>
                              <a:lnTo>
                                <a:pt x="1509" y="3912"/>
                              </a:lnTo>
                              <a:lnTo>
                                <a:pt x="1588" y="3994"/>
                              </a:lnTo>
                              <a:lnTo>
                                <a:pt x="1669" y="4073"/>
                              </a:lnTo>
                              <a:lnTo>
                                <a:pt x="1753" y="4150"/>
                              </a:lnTo>
                              <a:lnTo>
                                <a:pt x="1837" y="4228"/>
                              </a:lnTo>
                              <a:lnTo>
                                <a:pt x="1924" y="4304"/>
                              </a:lnTo>
                              <a:lnTo>
                                <a:pt x="2011" y="4378"/>
                              </a:lnTo>
                              <a:lnTo>
                                <a:pt x="2100" y="4451"/>
                              </a:lnTo>
                              <a:lnTo>
                                <a:pt x="2190" y="4522"/>
                              </a:lnTo>
                              <a:lnTo>
                                <a:pt x="2281" y="4591"/>
                              </a:lnTo>
                              <a:lnTo>
                                <a:pt x="2372" y="4658"/>
                              </a:lnTo>
                              <a:lnTo>
                                <a:pt x="2463" y="4724"/>
                              </a:lnTo>
                              <a:lnTo>
                                <a:pt x="2555" y="4789"/>
                              </a:lnTo>
                              <a:lnTo>
                                <a:pt x="2646" y="4851"/>
                              </a:lnTo>
                              <a:lnTo>
                                <a:pt x="2738" y="4911"/>
                              </a:lnTo>
                              <a:lnTo>
                                <a:pt x="2829" y="4968"/>
                              </a:lnTo>
                              <a:lnTo>
                                <a:pt x="2920" y="5024"/>
                              </a:lnTo>
                              <a:lnTo>
                                <a:pt x="3010" y="5078"/>
                              </a:lnTo>
                              <a:lnTo>
                                <a:pt x="3100" y="5129"/>
                              </a:lnTo>
                              <a:lnTo>
                                <a:pt x="3187" y="5178"/>
                              </a:lnTo>
                              <a:lnTo>
                                <a:pt x="3274" y="5224"/>
                              </a:lnTo>
                              <a:lnTo>
                                <a:pt x="3359" y="5269"/>
                              </a:lnTo>
                              <a:lnTo>
                                <a:pt x="3443" y="5309"/>
                              </a:lnTo>
                              <a:lnTo>
                                <a:pt x="3525" y="5349"/>
                              </a:lnTo>
                              <a:lnTo>
                                <a:pt x="3605" y="5385"/>
                              </a:lnTo>
                              <a:lnTo>
                                <a:pt x="3683" y="5417"/>
                              </a:lnTo>
                              <a:lnTo>
                                <a:pt x="3757" y="5448"/>
                              </a:lnTo>
                              <a:lnTo>
                                <a:pt x="3830" y="5476"/>
                              </a:lnTo>
                              <a:lnTo>
                                <a:pt x="3901" y="5500"/>
                              </a:lnTo>
                              <a:lnTo>
                                <a:pt x="3966" y="5521"/>
                              </a:lnTo>
                              <a:lnTo>
                                <a:pt x="4031" y="5539"/>
                              </a:lnTo>
                              <a:lnTo>
                                <a:pt x="4091" y="5555"/>
                              </a:lnTo>
                              <a:lnTo>
                                <a:pt x="4148" y="5567"/>
                              </a:lnTo>
                              <a:lnTo>
                                <a:pt x="4201" y="5575"/>
                              </a:lnTo>
                              <a:lnTo>
                                <a:pt x="4225" y="5578"/>
                              </a:lnTo>
                              <a:lnTo>
                                <a:pt x="4249" y="5580"/>
                              </a:lnTo>
                              <a:lnTo>
                                <a:pt x="4273" y="5581"/>
                              </a:lnTo>
                              <a:lnTo>
                                <a:pt x="4297" y="5581"/>
                              </a:lnTo>
                              <a:lnTo>
                                <a:pt x="4320" y="5581"/>
                              </a:lnTo>
                              <a:lnTo>
                                <a:pt x="4344" y="5579"/>
                              </a:lnTo>
                              <a:lnTo>
                                <a:pt x="4366" y="5578"/>
                              </a:lnTo>
                              <a:lnTo>
                                <a:pt x="4390" y="5574"/>
                              </a:lnTo>
                              <a:lnTo>
                                <a:pt x="4413" y="5570"/>
                              </a:lnTo>
                              <a:lnTo>
                                <a:pt x="4436" y="5567"/>
                              </a:lnTo>
                              <a:lnTo>
                                <a:pt x="4458" y="5561"/>
                              </a:lnTo>
                              <a:lnTo>
                                <a:pt x="4481" y="5555"/>
                              </a:lnTo>
                              <a:lnTo>
                                <a:pt x="4527" y="5542"/>
                              </a:lnTo>
                              <a:lnTo>
                                <a:pt x="4571" y="5525"/>
                              </a:lnTo>
                              <a:lnTo>
                                <a:pt x="4615" y="5506"/>
                              </a:lnTo>
                              <a:lnTo>
                                <a:pt x="4660" y="5483"/>
                              </a:lnTo>
                              <a:lnTo>
                                <a:pt x="4703" y="5459"/>
                              </a:lnTo>
                              <a:lnTo>
                                <a:pt x="4746" y="5433"/>
                              </a:lnTo>
                              <a:lnTo>
                                <a:pt x="4789" y="5404"/>
                              </a:lnTo>
                              <a:lnTo>
                                <a:pt x="4831" y="5373"/>
                              </a:lnTo>
                              <a:lnTo>
                                <a:pt x="4873" y="5339"/>
                              </a:lnTo>
                              <a:lnTo>
                                <a:pt x="4915" y="5303"/>
                              </a:lnTo>
                              <a:lnTo>
                                <a:pt x="4956" y="5266"/>
                              </a:lnTo>
                              <a:lnTo>
                                <a:pt x="4997" y="5228"/>
                              </a:lnTo>
                              <a:lnTo>
                                <a:pt x="5038" y="5187"/>
                              </a:lnTo>
                              <a:lnTo>
                                <a:pt x="5077" y="5145"/>
                              </a:lnTo>
                              <a:lnTo>
                                <a:pt x="5118" y="5101"/>
                              </a:lnTo>
                              <a:lnTo>
                                <a:pt x="5158" y="5057"/>
                              </a:lnTo>
                              <a:lnTo>
                                <a:pt x="5197" y="5010"/>
                              </a:lnTo>
                              <a:lnTo>
                                <a:pt x="5237" y="4962"/>
                              </a:lnTo>
                              <a:lnTo>
                                <a:pt x="5275" y="4914"/>
                              </a:lnTo>
                              <a:lnTo>
                                <a:pt x="5313" y="4864"/>
                              </a:lnTo>
                              <a:lnTo>
                                <a:pt x="5352" y="4814"/>
                              </a:lnTo>
                              <a:lnTo>
                                <a:pt x="5390" y="4762"/>
                              </a:lnTo>
                              <a:lnTo>
                                <a:pt x="5465" y="4657"/>
                              </a:lnTo>
                              <a:lnTo>
                                <a:pt x="5540" y="4550"/>
                              </a:lnTo>
                              <a:lnTo>
                                <a:pt x="5550" y="4535"/>
                              </a:lnTo>
                              <a:lnTo>
                                <a:pt x="5559" y="4518"/>
                              </a:lnTo>
                              <a:lnTo>
                                <a:pt x="5567" y="4501"/>
                              </a:lnTo>
                              <a:lnTo>
                                <a:pt x="5573" y="4484"/>
                              </a:lnTo>
                              <a:lnTo>
                                <a:pt x="5578" y="4467"/>
                              </a:lnTo>
                              <a:lnTo>
                                <a:pt x="5580" y="4449"/>
                              </a:lnTo>
                              <a:lnTo>
                                <a:pt x="5581" y="4431"/>
                              </a:lnTo>
                              <a:lnTo>
                                <a:pt x="5581" y="4413"/>
                              </a:lnTo>
                              <a:lnTo>
                                <a:pt x="5579" y="4395"/>
                              </a:lnTo>
                              <a:lnTo>
                                <a:pt x="5575" y="4377"/>
                              </a:lnTo>
                              <a:lnTo>
                                <a:pt x="5571" y="4360"/>
                              </a:lnTo>
                              <a:lnTo>
                                <a:pt x="5565" y="4343"/>
                              </a:lnTo>
                              <a:lnTo>
                                <a:pt x="5556" y="4326"/>
                              </a:lnTo>
                              <a:lnTo>
                                <a:pt x="5547" y="4310"/>
                              </a:lnTo>
                              <a:lnTo>
                                <a:pt x="5535" y="4295"/>
                              </a:lnTo>
                              <a:lnTo>
                                <a:pt x="5522" y="4281"/>
                              </a:lnTo>
                              <a:close/>
                              <a:moveTo>
                                <a:pt x="5006" y="2620"/>
                              </a:moveTo>
                              <a:lnTo>
                                <a:pt x="5286" y="2547"/>
                              </a:lnTo>
                              <a:lnTo>
                                <a:pt x="5247" y="2453"/>
                              </a:lnTo>
                              <a:lnTo>
                                <a:pt x="5206" y="2361"/>
                              </a:lnTo>
                              <a:lnTo>
                                <a:pt x="5161" y="2268"/>
                              </a:lnTo>
                              <a:lnTo>
                                <a:pt x="5115" y="2177"/>
                              </a:lnTo>
                              <a:lnTo>
                                <a:pt x="5067" y="2088"/>
                              </a:lnTo>
                              <a:lnTo>
                                <a:pt x="5015" y="1999"/>
                              </a:lnTo>
                              <a:lnTo>
                                <a:pt x="4962" y="1912"/>
                              </a:lnTo>
                              <a:lnTo>
                                <a:pt x="4906" y="1825"/>
                              </a:lnTo>
                              <a:lnTo>
                                <a:pt x="4849" y="1740"/>
                              </a:lnTo>
                              <a:lnTo>
                                <a:pt x="4789" y="1658"/>
                              </a:lnTo>
                              <a:lnTo>
                                <a:pt x="4728" y="1575"/>
                              </a:lnTo>
                              <a:lnTo>
                                <a:pt x="4663" y="1495"/>
                              </a:lnTo>
                              <a:lnTo>
                                <a:pt x="4597" y="1417"/>
                              </a:lnTo>
                              <a:lnTo>
                                <a:pt x="4530" y="1341"/>
                              </a:lnTo>
                              <a:lnTo>
                                <a:pt x="4461" y="1265"/>
                              </a:lnTo>
                              <a:lnTo>
                                <a:pt x="4389" y="1192"/>
                              </a:lnTo>
                              <a:lnTo>
                                <a:pt x="4316" y="1120"/>
                              </a:lnTo>
                              <a:lnTo>
                                <a:pt x="4241" y="1051"/>
                              </a:lnTo>
                              <a:lnTo>
                                <a:pt x="4164" y="983"/>
                              </a:lnTo>
                              <a:lnTo>
                                <a:pt x="4085" y="917"/>
                              </a:lnTo>
                              <a:lnTo>
                                <a:pt x="4005" y="853"/>
                              </a:lnTo>
                              <a:lnTo>
                                <a:pt x="3923" y="791"/>
                              </a:lnTo>
                              <a:lnTo>
                                <a:pt x="3840" y="732"/>
                              </a:lnTo>
                              <a:lnTo>
                                <a:pt x="3756" y="674"/>
                              </a:lnTo>
                              <a:lnTo>
                                <a:pt x="3670" y="619"/>
                              </a:lnTo>
                              <a:lnTo>
                                <a:pt x="3582" y="566"/>
                              </a:lnTo>
                              <a:lnTo>
                                <a:pt x="3494" y="514"/>
                              </a:lnTo>
                              <a:lnTo>
                                <a:pt x="3404" y="465"/>
                              </a:lnTo>
                              <a:lnTo>
                                <a:pt x="3313" y="420"/>
                              </a:lnTo>
                              <a:lnTo>
                                <a:pt x="3221" y="376"/>
                              </a:lnTo>
                              <a:lnTo>
                                <a:pt x="3128" y="334"/>
                              </a:lnTo>
                              <a:lnTo>
                                <a:pt x="3034" y="295"/>
                              </a:lnTo>
                              <a:lnTo>
                                <a:pt x="2961" y="576"/>
                              </a:lnTo>
                              <a:lnTo>
                                <a:pt x="3047" y="610"/>
                              </a:lnTo>
                              <a:lnTo>
                                <a:pt x="3131" y="647"/>
                              </a:lnTo>
                              <a:lnTo>
                                <a:pt x="3215" y="687"/>
                              </a:lnTo>
                              <a:lnTo>
                                <a:pt x="3297" y="729"/>
                              </a:lnTo>
                              <a:lnTo>
                                <a:pt x="3380" y="772"/>
                              </a:lnTo>
                              <a:lnTo>
                                <a:pt x="3460" y="819"/>
                              </a:lnTo>
                              <a:lnTo>
                                <a:pt x="3540" y="866"/>
                              </a:lnTo>
                              <a:lnTo>
                                <a:pt x="3618" y="917"/>
                              </a:lnTo>
                              <a:lnTo>
                                <a:pt x="3696" y="968"/>
                              </a:lnTo>
                              <a:lnTo>
                                <a:pt x="3771" y="1022"/>
                              </a:lnTo>
                              <a:lnTo>
                                <a:pt x="3846" y="1078"/>
                              </a:lnTo>
                              <a:lnTo>
                                <a:pt x="3919" y="1136"/>
                              </a:lnTo>
                              <a:lnTo>
                                <a:pt x="3990" y="1196"/>
                              </a:lnTo>
                              <a:lnTo>
                                <a:pt x="4061" y="1257"/>
                              </a:lnTo>
                              <a:lnTo>
                                <a:pt x="4129" y="1320"/>
                              </a:lnTo>
                              <a:lnTo>
                                <a:pt x="4195" y="1386"/>
                              </a:lnTo>
                              <a:lnTo>
                                <a:pt x="4261" y="1452"/>
                              </a:lnTo>
                              <a:lnTo>
                                <a:pt x="4324" y="1520"/>
                              </a:lnTo>
                              <a:lnTo>
                                <a:pt x="4385" y="1591"/>
                              </a:lnTo>
                              <a:lnTo>
                                <a:pt x="4445" y="1663"/>
                              </a:lnTo>
                              <a:lnTo>
                                <a:pt x="4503" y="1736"/>
                              </a:lnTo>
                              <a:lnTo>
                                <a:pt x="4559" y="1810"/>
                              </a:lnTo>
                              <a:lnTo>
                                <a:pt x="4613" y="1885"/>
                              </a:lnTo>
                              <a:lnTo>
                                <a:pt x="4664" y="1963"/>
                              </a:lnTo>
                              <a:lnTo>
                                <a:pt x="4715" y="2041"/>
                              </a:lnTo>
                              <a:lnTo>
                                <a:pt x="4763" y="2121"/>
                              </a:lnTo>
                              <a:lnTo>
                                <a:pt x="4809" y="2201"/>
                              </a:lnTo>
                              <a:lnTo>
                                <a:pt x="4852" y="2284"/>
                              </a:lnTo>
                              <a:lnTo>
                                <a:pt x="4894" y="2367"/>
                              </a:lnTo>
                              <a:lnTo>
                                <a:pt x="4934" y="2450"/>
                              </a:lnTo>
                              <a:lnTo>
                                <a:pt x="4971" y="2534"/>
                              </a:lnTo>
                              <a:lnTo>
                                <a:pt x="5006" y="2620"/>
                              </a:lnTo>
                              <a:close/>
                              <a:moveTo>
                                <a:pt x="3200" y="1125"/>
                              </a:moveTo>
                              <a:lnTo>
                                <a:pt x="3104" y="1404"/>
                              </a:lnTo>
                              <a:lnTo>
                                <a:pt x="3150" y="1424"/>
                              </a:lnTo>
                              <a:lnTo>
                                <a:pt x="3194" y="1445"/>
                              </a:lnTo>
                              <a:lnTo>
                                <a:pt x="3240" y="1466"/>
                              </a:lnTo>
                              <a:lnTo>
                                <a:pt x="3285" y="1489"/>
                              </a:lnTo>
                              <a:lnTo>
                                <a:pt x="3330" y="1512"/>
                              </a:lnTo>
                              <a:lnTo>
                                <a:pt x="3374" y="1536"/>
                              </a:lnTo>
                              <a:lnTo>
                                <a:pt x="3418" y="1561"/>
                              </a:lnTo>
                              <a:lnTo>
                                <a:pt x="3461" y="1586"/>
                              </a:lnTo>
                              <a:lnTo>
                                <a:pt x="3503" y="1614"/>
                              </a:lnTo>
                              <a:lnTo>
                                <a:pt x="3545" y="1641"/>
                              </a:lnTo>
                              <a:lnTo>
                                <a:pt x="3586" y="1670"/>
                              </a:lnTo>
                              <a:lnTo>
                                <a:pt x="3626" y="1700"/>
                              </a:lnTo>
                              <a:lnTo>
                                <a:pt x="3666" y="1731"/>
                              </a:lnTo>
                              <a:lnTo>
                                <a:pt x="3703" y="1763"/>
                              </a:lnTo>
                              <a:lnTo>
                                <a:pt x="3740" y="1797"/>
                              </a:lnTo>
                              <a:lnTo>
                                <a:pt x="3776" y="1831"/>
                              </a:lnTo>
                              <a:lnTo>
                                <a:pt x="3811" y="1867"/>
                              </a:lnTo>
                              <a:lnTo>
                                <a:pt x="3844" y="1904"/>
                              </a:lnTo>
                              <a:lnTo>
                                <a:pt x="3877" y="1943"/>
                              </a:lnTo>
                              <a:lnTo>
                                <a:pt x="3908" y="1982"/>
                              </a:lnTo>
                              <a:lnTo>
                                <a:pt x="3939" y="2023"/>
                              </a:lnTo>
                              <a:lnTo>
                                <a:pt x="3968" y="2064"/>
                              </a:lnTo>
                              <a:lnTo>
                                <a:pt x="3995" y="2106"/>
                              </a:lnTo>
                              <a:lnTo>
                                <a:pt x="4023" y="2149"/>
                              </a:lnTo>
                              <a:lnTo>
                                <a:pt x="4049" y="2192"/>
                              </a:lnTo>
                              <a:lnTo>
                                <a:pt x="4074" y="2236"/>
                              </a:lnTo>
                              <a:lnTo>
                                <a:pt x="4098" y="2280"/>
                              </a:lnTo>
                              <a:lnTo>
                                <a:pt x="4121" y="2326"/>
                              </a:lnTo>
                              <a:lnTo>
                                <a:pt x="4144" y="2370"/>
                              </a:lnTo>
                              <a:lnTo>
                                <a:pt x="4165" y="2416"/>
                              </a:lnTo>
                              <a:lnTo>
                                <a:pt x="4186" y="2461"/>
                              </a:lnTo>
                              <a:lnTo>
                                <a:pt x="4206" y="2507"/>
                              </a:lnTo>
                              <a:lnTo>
                                <a:pt x="4446" y="2391"/>
                              </a:lnTo>
                              <a:lnTo>
                                <a:pt x="4424" y="2337"/>
                              </a:lnTo>
                              <a:lnTo>
                                <a:pt x="4400" y="2284"/>
                              </a:lnTo>
                              <a:lnTo>
                                <a:pt x="4376" y="2231"/>
                              </a:lnTo>
                              <a:lnTo>
                                <a:pt x="4351" y="2180"/>
                              </a:lnTo>
                              <a:lnTo>
                                <a:pt x="4326" y="2130"/>
                              </a:lnTo>
                              <a:lnTo>
                                <a:pt x="4298" y="2080"/>
                              </a:lnTo>
                              <a:lnTo>
                                <a:pt x="4271" y="2031"/>
                              </a:lnTo>
                              <a:lnTo>
                                <a:pt x="4242" y="1983"/>
                              </a:lnTo>
                              <a:lnTo>
                                <a:pt x="4212" y="1937"/>
                              </a:lnTo>
                              <a:lnTo>
                                <a:pt x="4180" y="1890"/>
                              </a:lnTo>
                              <a:lnTo>
                                <a:pt x="4147" y="1845"/>
                              </a:lnTo>
                              <a:lnTo>
                                <a:pt x="4114" y="1799"/>
                              </a:lnTo>
                              <a:lnTo>
                                <a:pt x="4078" y="1755"/>
                              </a:lnTo>
                              <a:lnTo>
                                <a:pt x="4041" y="1712"/>
                              </a:lnTo>
                              <a:lnTo>
                                <a:pt x="4002" y="1670"/>
                              </a:lnTo>
                              <a:lnTo>
                                <a:pt x="3962" y="1628"/>
                              </a:lnTo>
                              <a:lnTo>
                                <a:pt x="3921" y="1588"/>
                              </a:lnTo>
                              <a:lnTo>
                                <a:pt x="3879" y="1549"/>
                              </a:lnTo>
                              <a:lnTo>
                                <a:pt x="3836" y="1512"/>
                              </a:lnTo>
                              <a:lnTo>
                                <a:pt x="3792" y="1476"/>
                              </a:lnTo>
                              <a:lnTo>
                                <a:pt x="3747" y="1440"/>
                              </a:lnTo>
                              <a:lnTo>
                                <a:pt x="3701" y="1406"/>
                              </a:lnTo>
                              <a:lnTo>
                                <a:pt x="3654" y="1373"/>
                              </a:lnTo>
                              <a:lnTo>
                                <a:pt x="3607" y="1342"/>
                              </a:lnTo>
                              <a:lnTo>
                                <a:pt x="3558" y="1311"/>
                              </a:lnTo>
                              <a:lnTo>
                                <a:pt x="3509" y="1281"/>
                              </a:lnTo>
                              <a:lnTo>
                                <a:pt x="3459" y="1252"/>
                              </a:lnTo>
                              <a:lnTo>
                                <a:pt x="3409" y="1226"/>
                              </a:lnTo>
                              <a:lnTo>
                                <a:pt x="3357" y="1198"/>
                              </a:lnTo>
                              <a:lnTo>
                                <a:pt x="3306" y="1173"/>
                              </a:lnTo>
                              <a:lnTo>
                                <a:pt x="3253" y="1149"/>
                              </a:lnTo>
                              <a:lnTo>
                                <a:pt x="3200" y="11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 w="9525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696D6904" id="KSO_Shape" o:spid="_x0000_s1026" style="position:absolute;margin-left:54.8pt;margin-top:44.4pt;width:9pt;height:9pt;z-index:25166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coordsize="5581,55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" path="m5522,4281r,l5508,4269r-14,-11l5494,4257,4294,3400r-1,1l4278,3390r-16,-8l4245,3375r-16,-6l4211,3364r-17,-3l4176,3360r-18,1l4140,3363r-17,3l4105,3371r-16,7l4072,3387r-16,9l4042,3407r-15,13l4018,3432r-10,12l4004,3451r-5,7l3971,3498r-20,31l3920,3579r-28,48l3875,3655r-21,33l3818,3747r-36,65l3745,3882r-38,77l3667,4040r-38,87l3589,4218r-39,93l3517,4305r-33,-7l3450,4289r-34,-9l3380,4269r-37,-13l3306,4241r-39,-14l3229,4209r-40,-18l3149,4171r-42,-21l3065,4128r-42,-24l2980,4077r-44,-26l2891,4022r-45,-30l2800,3960r-46,-32l2707,3893r-48,-36l2612,3820r-49,-38l2515,3741r-50,-42l2416,3656r-50,-44l2315,3565r-50,-48l2214,3468r-51,-50l2112,3366r-49,-50l2015,3265r-45,-51l1925,3165r-44,-50l1840,3066r-40,-48l1761,2969r-38,-48l1688,2874r-35,-46l1620,2781r-31,-46l1559,2690r-29,-44l1504,2601r-27,-43l1454,2515r-23,-42l1410,2432r-20,-40l1372,2352r-17,-39l1340,2276r-15,-39l1312,2201r-11,-36l1292,2131r-8,-34l1276,2064r-4,-33l1365,1992r90,-40l1541,1913r81,-38l1699,1836r71,-37l1835,1763r58,-36l1926,1706r28,-17l2002,1661r50,-31l2083,1610r40,-26l2137,1573r1,-1l2149,1563r12,-9l2174,1539r11,-15l2195,1508r8,-15l2210,1476r5,-18l2219,1441r1,-18l2221,1405r-1,-18l2217,1370r-4,-17l2208,1336r-7,-17l2191,1302r-10,-15l2181,1285,1325,87r-2,l1312,73,1300,58,1286,46,1270,34r-15,-9l1238,16r-17,-6l1203,6,1187,2,1169,r-20,l1131,1r-17,2l1097,8r-18,6l1062,22r-16,9l1031,42,924,116,819,191,717,268r-49,38l619,344r-48,40l525,423r-45,40l436,504r-42,39l353,584r-38,41l278,667r-36,41l208,750r-31,42l149,835r-27,43l97,922,76,966r-20,44l40,1054r-15,46l20,1123r-5,22l11,1168r-5,23l4,1215r-3,23l,1262r,22l,1308r1,24l3,1356r3,24l15,1433r11,57l41,1550r19,65l82,1682r23,69l133,1824r30,76l196,1976r36,81l272,2138r41,84l357,2308r47,86l453,2483r50,88l557,2661r56,91l671,2843r59,92l793,3026r63,92l922,3209r68,91l1060,3391r70,90l1203,3570r75,87l1353,3743r77,85l1509,3912r79,82l1669,4073r84,77l1837,4228r87,76l2011,4378r89,73l2190,4522r91,69l2372,4658r91,66l2555,4789r91,62l2738,4911r91,57l2920,5024r90,54l3100,5129r87,49l3274,5224r85,45l3443,5309r82,40l3605,5385r78,32l3757,5448r73,28l3901,5500r65,21l4031,5539r60,16l4148,5567r53,8l4225,5578r24,2l4273,5581r24,l4320,5581r24,-2l4366,5578r24,-4l4413,5570r23,-3l4458,5561r23,-6l4527,5542r44,-17l4615,5506r45,-23l4703,5459r43,-26l4789,5404r42,-31l4873,5339r42,-36l4956,5266r41,-38l5038,5187r39,-42l5118,5101r40,-44l5197,5010r40,-48l5275,4914r38,-50l5352,4814r38,-52l5465,4657r75,-107l5550,4535r9,-17l5567,4501r6,-17l5578,4467r2,-18l5581,4431r,-18l5579,4395r-4,-18l5571,4360r-6,-17l5556,4326r-9,-16l5535,4295r-13,-14xm5006,2620r280,-73l5247,2453r-41,-92l5161,2268r-46,-91l5067,2088r-52,-89l4962,1912r-56,-87l4849,1740r-60,-82l4728,1575r-65,-80l4597,1417r-67,-76l4461,1265r-72,-73l4316,1120r-75,-69l4164,983r-79,-66l4005,853r-82,-62l3840,732r-84,-58l3670,619r-88,-53l3494,514r-90,-49l3313,420r-92,-44l3128,334r-94,-39l2961,576r86,34l3131,647r84,40l3297,729r83,43l3460,819r80,47l3618,917r78,51l3771,1022r75,56l3919,1136r71,60l4061,1257r68,63l4195,1386r66,66l4324,1520r61,71l4445,1663r58,73l4559,1810r54,75l4664,1963r51,78l4763,2121r46,80l4852,2284r42,83l4934,2450r37,84l5006,2620xm3200,1125r-96,279l3150,1424r44,21l3240,1466r45,23l3330,1512r44,24l3418,1561r43,25l3503,1614r42,27l3586,1670r40,30l3666,1731r37,32l3740,1797r36,34l3811,1867r33,37l3877,1943r31,39l3939,2023r29,41l3995,2106r28,43l4049,2192r25,44l4098,2280r23,46l4144,2370r21,46l4186,2461r20,46l4446,2391r-22,-54l4400,2284r-24,-53l4351,2180r-25,-50l4298,2080r-27,-49l4242,1983r-30,-46l4180,1890r-33,-45l4114,1799r-36,-44l4041,1712r-39,-42l3962,1628r-41,-40l3879,1549r-43,-37l3792,1476r-45,-36l3701,1406r-47,-33l3607,1342r-49,-31l3509,1281r-50,-29l3409,1226r-52,-28l3306,1173r-53,-24l3200,1125xe" fillcolor="gray [1629]" stroked="f">
                <v:path arrowok="t" o:connecttype="custom" o:connectlocs="0,0;0,0;0,0;0,0;0,0;0,0;0,0;0,0;0,0;0,0;0,0;0,0;0,0;0,0;0,0;0,0;0,0;0,0;0,0;0,0;0,812337500;0,0;0,0;0,0;0,0;812330381,0;0,0;0,0;0,0;0,0;0,0;0,0;0,0;0,0;0,0;0,0;0,0;0,0;0,0;0,0;0,0;0,0;0,0;0,0;0,0;0,0;0,0;0,0;0,0;0,0;0,0;0,0;0,0;0,0;0,0;0,0;0,0;0,0;0,0" o:connectangles="0,0,0,0,0,0,0,0,0,0,0,0,0,0,0,0,0,0,0,0,0,0,0,0,0,0,0,0,0,0,0,0,0,0,0,0,0,0,0,0,0,0,0,0,0,0,0,0,0,0,0,0,0,0,0,0,0,0,0" textboxrect="0,0,5581,5581"/>
                <w10:wrap anchorx="page" anchory="page"/>
              </v:shape>
            </w:pict>
          </mc:Fallback>
        </mc:AlternateContent>
      </w:r>
      <w:r w:rsidR="00A436CF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2E4AFB46" wp14:editId="1961C7A6">
                <wp:simplePos x="0" y="0"/>
                <wp:positionH relativeFrom="margin">
                  <wp:posOffset>-847846</wp:posOffset>
                </wp:positionH>
                <wp:positionV relativeFrom="paragraph">
                  <wp:posOffset>1950334</wp:posOffset>
                </wp:positionV>
                <wp:extent cx="7188200" cy="8090704"/>
                <wp:effectExtent l="0" t="0" r="0" b="5715"/>
                <wp:wrapNone/>
                <wp:docPr id="1566549526" name="文本框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8200" cy="80907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42AB4CE" w14:textId="77777777" w:rsidR="00813AB4" w:rsidRDefault="00813AB4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509DB843" w14:textId="1A671C65" w:rsidR="00E428ED" w:rsidRDefault="00E428ED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北京三快在线科技有限公司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美团首页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推荐</w:t>
                            </w:r>
                            <w:r w:rsidR="00855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算法实习生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 w:rsidR="00855FC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11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-202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.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60651A4A" w14:textId="59A051E4" w:rsidR="00E428ED" w:rsidRDefault="00A079C5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多模态表征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构建与语义ID建设</w:t>
                            </w:r>
                          </w:p>
                          <w:p w14:paraId="2E08A831" w14:textId="0BA5A902" w:rsidR="00A079C5" w:rsidRPr="00A079C5" w:rsidRDefault="00A079C5" w:rsidP="007F3DC1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项目背景：</w:t>
                            </w:r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利用</w:t>
                            </w:r>
                            <w:proofErr w:type="gramStart"/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美团真实业务</w:t>
                            </w:r>
                            <w:proofErr w:type="gramEnd"/>
                            <w:r w:rsidR="007C5C7A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数据集</w:t>
                            </w:r>
                            <w:r w:rsidR="00F929E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训练多模态表征及产出语义ID，注入语义信息，缓解稀疏ID的不稳定性。</w:t>
                            </w:r>
                          </w:p>
                          <w:p w14:paraId="22CC8FB6" w14:textId="01C07E2A" w:rsidR="00A079C5" w:rsidRDefault="00F929E2" w:rsidP="00F929E2">
                            <w:pPr>
                              <w:pStyle w:val="a3"/>
                              <w:numPr>
                                <w:ilvl w:val="0"/>
                                <w:numId w:val="17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多模态表征训练</w:t>
                            </w:r>
                            <w:r w:rsidR="00A079C5" w:rsidRPr="00A079C5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基于Qwen3-vl-2B，在美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团全业务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线2亿图文样本进行对比学习微调，一期采用图文解耦输入策略，二期新增query-item样本对。引入跨GPU负样本扩展及MRL多粒度表征学习。</w:t>
                            </w:r>
                            <w:hyperlink r:id="rId8" w:history="1">
                              <w:r w:rsidR="00F62B7D" w:rsidRPr="00D2792D">
                                <w:rPr>
                                  <w:rStyle w:val="a5"/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</w:rPr>
                                <w:t>跨模态检索Recall@1从</w:t>
                              </w:r>
                              <w:r w:rsidR="00F62B7D" w:rsidRPr="00D2792D">
                                <w:rPr>
                                  <w:rStyle w:val="a5"/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</w:rPr>
                                <w:t>0</w:t>
                              </w:r>
                              <w:r w:rsidR="00F62B7D" w:rsidRPr="00D2792D">
                                <w:rPr>
                                  <w:rStyle w:val="a5"/>
                                  <w:rFonts w:ascii="微软雅黑" w:eastAsia="微软雅黑" w:hAnsi="微软雅黑" w:cs="微软雅黑" w:hint="eastAsia"/>
                                  <w:sz w:val="19"/>
                                  <w:szCs w:val="19"/>
                                </w:rPr>
                                <w:t>.12</w:t>
                              </w:r>
                            </w:hyperlink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提升至</w:t>
                            </w:r>
                            <w:r w:rsidR="00F62B7D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0.368，16维截断相比全维度（2048）Recall仅损失0.033。</w:t>
                            </w:r>
                            <w:r w:rsidR="008E2D95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同时为下游语义ID打下良好基础，避免下游很多问题。</w:t>
                            </w:r>
                          </w:p>
                          <w:p w14:paraId="5FB93A9C" w14:textId="1658E16F" w:rsidR="00191E89" w:rsidRDefault="00F62B7D" w:rsidP="00F62B7D">
                            <w:pPr>
                              <w:pStyle w:val="a3"/>
                              <w:numPr>
                                <w:ilvl w:val="0"/>
                                <w:numId w:val="18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语义ID量化</w:t>
                            </w:r>
                            <w:r w:rsidR="00191E89" w:rsidRPr="00191E89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基于上述多模态表征，</w:t>
                            </w:r>
                            <w:r w:rsidR="001043F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一期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采用RQ-</w:t>
                            </w:r>
                            <w:proofErr w:type="spellStart"/>
                            <w:r w:rsidR="001043F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Banlanced</w:t>
                            </w:r>
                            <w:proofErr w:type="spellEnd"/>
                            <w:r w:rsidR="001043F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Kmeans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构建语义ID，</w:t>
                            </w:r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缓解码本坍塌问题。最后一层码本按序编码缓解码本碰撞率。语义ID下游作为</w:t>
                            </w:r>
                            <w:proofErr w:type="spellStart"/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特征</w:t>
                            </w:r>
                            <w:proofErr w:type="gramStart"/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送往精排模型</w:t>
                            </w:r>
                            <w:proofErr w:type="gramEnd"/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37FFF79E" w14:textId="7E0D2080" w:rsidR="00E428ED" w:rsidRPr="001A7424" w:rsidRDefault="00F62B7D" w:rsidP="00F62B7D">
                            <w:pPr>
                              <w:pStyle w:val="a3"/>
                              <w:numPr>
                                <w:ilvl w:val="0"/>
                                <w:numId w:val="18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下游应用：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（1）多模态表征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用于精排模型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GSU+ESU场景</w:t>
                            </w:r>
                            <w:r w:rsidR="006A4F8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。GSU环节利用先验语义信息弥补ID稀疏的缺陷，对用户行为序列进行粗筛。ESU阶段</w:t>
                            </w:r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增强ID </w:t>
                            </w:r>
                            <w:proofErr w:type="spellStart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emb</w:t>
                            </w:r>
                            <w:proofErr w:type="spellEnd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并作为</w:t>
                            </w:r>
                            <w:proofErr w:type="spellStart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信息注入语义信息。</w:t>
                            </w:r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CTR-AUC+7bp，GAUC+16bp，实付GTV+0.25%。</w:t>
                            </w:r>
                            <w:r w:rsidR="00C41C39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（2）</w:t>
                            </w:r>
                            <w:r w:rsidR="00F273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语义ID</w:t>
                            </w:r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一期直接拼接到行为序列的</w:t>
                            </w:r>
                            <w:proofErr w:type="spellStart"/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sideinfo</w:t>
                            </w:r>
                            <w:proofErr w:type="spellEnd"/>
                            <w:r w:rsidR="001A742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信息上，进行特征交叉。CTCVR-AUC+4bp，GAUC+13bp。</w:t>
                            </w:r>
                          </w:p>
                          <w:p w14:paraId="6E4B18F9" w14:textId="4BF6EE4F" w:rsidR="001A7424" w:rsidRDefault="001A7424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头图优选项目：</w:t>
                            </w:r>
                          </w:p>
                          <w:p w14:paraId="24F80977" w14:textId="0DD9E82E" w:rsidR="001A7424" w:rsidRDefault="001A7424" w:rsidP="001A7424">
                            <w:pPr>
                              <w:pStyle w:val="a3"/>
                              <w:numPr>
                                <w:ilvl w:val="0"/>
                                <w:numId w:val="19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项目背景：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图片对人的吸引是巨大的，利用开源LLM比较商品图品，优化展示头图，提升CTR进而提升CTCVR。</w:t>
                            </w:r>
                          </w:p>
                          <w:p w14:paraId="30751661" w14:textId="77777777" w:rsidR="001A7424" w:rsidRDefault="001A7424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72112B1D" w14:textId="77777777" w:rsidR="00A74D8C" w:rsidRDefault="00A74D8C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52477BDC" w14:textId="77777777" w:rsidR="00A74D8C" w:rsidRDefault="00A74D8C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6BA13792" w14:textId="77777777" w:rsidR="00A74D8C" w:rsidRDefault="00A74D8C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336872EE" w14:textId="77777777" w:rsidR="00A74D8C" w:rsidRDefault="00A74D8C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35EEF7FB" w14:textId="77777777" w:rsidR="00A74D8C" w:rsidRDefault="00A74D8C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097AB12C" w14:textId="77777777" w:rsidR="00A74D8C" w:rsidRPr="001A7424" w:rsidRDefault="00A74D8C" w:rsidP="001A7424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3A251F16" w14:textId="6C7B3EA4" w:rsidR="006900E3" w:rsidRPr="00027AEA" w:rsidRDefault="00AE7DA1" w:rsidP="006900E3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兑吧科技</w:t>
                            </w:r>
                            <w:proofErr w:type="gramEnd"/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广告算法实习生</w:t>
                            </w:r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</w:t>
                            </w:r>
                            <w:r w:rsidR="006900E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4.10-2025.2</w:t>
                            </w:r>
                          </w:p>
                          <w:p w14:paraId="1649EA29" w14:textId="24701A99" w:rsidR="006900E3" w:rsidRDefault="00AE7DA1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业务场景：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公司定位属于DSP平台，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替各个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行业广告主在内部平台（百度网盟、芒果TV等）和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adx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投放广告，满足广告主利益并赚取中间差价。</w:t>
                            </w:r>
                          </w:p>
                          <w:p w14:paraId="0B193EB4" w14:textId="3A89624C" w:rsidR="00AE7DA1" w:rsidRDefault="00AE7DA1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AE7DA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主要工作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</w:t>
                            </w:r>
                          </w:p>
                          <w:p w14:paraId="0D9C83AB" w14:textId="182CC84F" w:rsidR="00AE7DA1" w:rsidRDefault="00AE7DA1" w:rsidP="00BF0C81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特征开发：</w:t>
                            </w:r>
                            <w:r w:rsidRPr="00AE7D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利用</w:t>
                            </w:r>
                            <w:proofErr w:type="spellStart"/>
                            <w:r w:rsidRPr="00AE7D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mask_gate</w:t>
                            </w:r>
                            <w:proofErr w:type="spellEnd"/>
                            <w:r w:rsidRPr="00AE7D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方法自动选择深度学习模型特征</w:t>
                            </w:r>
                            <w:r w:rsidR="009C7DB4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，效果优于</w:t>
                            </w:r>
                            <w:r w:rsidR="0062511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树模型进行特征选择方法。</w:t>
                            </w:r>
                          </w:p>
                          <w:p w14:paraId="13F1A304" w14:textId="6AEE93C8" w:rsidR="00AE7DA1" w:rsidRDefault="00AE7DA1" w:rsidP="00BF0C81">
                            <w:pPr>
                              <w:pStyle w:val="a3"/>
                              <w:numPr>
                                <w:ilvl w:val="0"/>
                                <w:numId w:val="15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模型优化（CVR预估）：针对不同转化类型数据联合建模存在的跷跷板问题，尝试多场景建模。经过多个模型及多轮实验，发现快手23年提出的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PEPNet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模型效果最优且稳定。仿照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wide&amp;deep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类模型的思路，最终模型为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FM+DNN+PEPNet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联合预测。使用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DeepFM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模型作为baseline，总体AUC相较于baseline模型有百分位上的提升。线上AB实验ARPU</w:t>
                            </w:r>
                            <w:r w:rsidR="00BF0C8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类似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ecpm</w:t>
                            </w:r>
                            <w:proofErr w:type="spellEnd"/>
                            <w:r w:rsidR="00BF0C8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提升约3%。</w:t>
                            </w:r>
                          </w:p>
                          <w:p w14:paraId="1511FF7A" w14:textId="77777777" w:rsidR="00AE7DA1" w:rsidRDefault="00AE7DA1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59814A0A" w14:textId="77777777" w:rsidR="00AE7DA1" w:rsidRDefault="00AE7DA1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75A91EE9" w14:textId="77777777" w:rsidR="00A436CF" w:rsidRDefault="00A436CF" w:rsidP="00A436CF">
                            <w:pPr>
                              <w:pStyle w:val="a3"/>
                              <w:spacing w:before="0" w:beforeAutospacing="0" w:after="0" w:afterAutospacing="0" w:line="10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26F6B98F" w14:textId="77777777" w:rsidR="00E428ED" w:rsidRPr="0085253F" w:rsidRDefault="00E428ED" w:rsidP="00C1221F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445024A6" w14:textId="681D391B" w:rsidR="005D09A2" w:rsidRDefault="005D09A2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 w:rsidRPr="008525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</w:t>
                            </w:r>
                            <w:r w:rsidR="007F3DC1" w:rsidRPr="008525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二</w:t>
                            </w:r>
                            <w:r w:rsidRPr="0085253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：基于兴趣演化与专家网络的多任务推荐系统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2025.</w:t>
                            </w:r>
                            <w:r w:rsidR="00F749F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-2025.</w:t>
                            </w:r>
                            <w:r w:rsidR="00F749F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4</w:t>
                            </w:r>
                          </w:p>
                          <w:p w14:paraId="456EEA55" w14:textId="0CE23C44" w:rsidR="005D09A2" w:rsidRPr="005D09A2" w:rsidRDefault="00BA3C73" w:rsidP="00BA3C73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项目</w:t>
                            </w:r>
                            <w:r w:rsidR="005D09A2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背景：</w:t>
                            </w:r>
                            <w:r w:rsidR="005D09A2" w:rsidRP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在</w:t>
                            </w:r>
                            <w:r w:rsid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多任务</w:t>
                            </w:r>
                            <w:r w:rsidR="005D09A2" w:rsidRP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推荐场景中，普遍存在样本选择偏差以及多任务学习中的负迁移问题</w:t>
                            </w:r>
                            <w:r w:rsid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，使不同任务互相干扰。</w:t>
                            </w:r>
                            <w:r w:rsidR="005D09A2" w:rsidRP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本项目以用户兴趣演化为核心，在模拟的全量曝光空间上，对用户的点击、点赞和评分进行联合建模，实现一套多任务推荐算法模型。</w:t>
                            </w:r>
                          </w:p>
                          <w:p w14:paraId="3A08D99D" w14:textId="391587F9" w:rsidR="005D09A2" w:rsidRDefault="00C821DC" w:rsidP="00BA3C73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数据构建与特征工程：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使用</w:t>
                            </w:r>
                            <w:r w:rsidRPr="00C821DC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MovieLens-10M</w:t>
                            </w:r>
                            <w:r w:rsidR="000A646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人工模拟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为</w:t>
                            </w:r>
                            <w:r w:rsidRPr="00C821DC"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曝光-点击-转化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漏斗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的训练数据，通过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负采样</w:t>
                            </w:r>
                            <w:r w:rsidR="000A6461" w:rsidRPr="000A646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4：1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构建完整的样本空间。为用户的每次交互构建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行为序列特征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，并对序列进行</w:t>
                            </w:r>
                            <w:r w:rsidR="000A646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长度为50</w:t>
                            </w:r>
                            <w:r w:rsidRPr="00C821DC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截断和填充</w:t>
                            </w:r>
                            <w:r w:rsidR="000A646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（使用0）。</w:t>
                            </w:r>
                          </w:p>
                          <w:p w14:paraId="5EB57992" w14:textId="548278D2" w:rsidR="005D09A2" w:rsidRDefault="00C821DC" w:rsidP="00BA3C73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模型方案设计：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使用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Transformer Encoder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捕捉用户的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长期兴趣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，并加入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DIN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捕捉用户的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短期兴趣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。引入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PLE</w:t>
                            </w:r>
                            <w:r w:rsidR="000A646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架构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对点击率、转化率进行解耦，</w:t>
                            </w:r>
                            <w:r w:rsidRPr="00BA3C73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>有效缓解了不同任务间的参数冲突与负迁移问题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。在模型输出层加入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ESMM</w:t>
                            </w:r>
                            <w:r w:rsidR="000A6461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结构</w:t>
                            </w:r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，通过建模</w:t>
                            </w:r>
                            <w:proofErr w:type="spellStart"/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pCTCVR</w:t>
                            </w:r>
                            <w:proofErr w:type="spellEnd"/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取代</w:t>
                            </w:r>
                            <w:proofErr w:type="spellStart"/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pCVR</w:t>
                            </w:r>
                            <w:proofErr w:type="spellEnd"/>
                            <w:r w:rsidRPr="00BA3C73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，缓解样本选择偏差和数据稀疏问题。</w:t>
                            </w:r>
                          </w:p>
                          <w:p w14:paraId="0598E858" w14:textId="0F64D34D" w:rsidR="005D09A2" w:rsidRDefault="00BA3C73" w:rsidP="00BA3C73">
                            <w:pPr>
                              <w:pStyle w:val="a3"/>
                              <w:numPr>
                                <w:ilvl w:val="0"/>
                                <w:numId w:val="13"/>
                              </w:numPr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  <w:t>成果：</w:t>
                            </w:r>
                            <w:r w:rsidR="000420A1" w:rsidRPr="000420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在离线测试集上，我们的多任务模型相较单任务DIN基线，在CTR AUC上提升3.2%（0.861 vs 0.834），CVR AUC提升5.1%（0.879 vs 0.836），同时RMSE降低至0.458（基线0.482）</w:t>
                            </w:r>
                            <w:r w:rsidR="000420A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。</w:t>
                            </w:r>
                          </w:p>
                          <w:p w14:paraId="29711E67" w14:textId="77777777" w:rsidR="005D09A2" w:rsidRDefault="005D09A2" w:rsidP="00027AEA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43D64B8C" w14:textId="77777777" w:rsidR="00F1524F" w:rsidRPr="005D09A2" w:rsidRDefault="00F1524F" w:rsidP="00F1524F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  <w:p w14:paraId="2759F5EF" w14:textId="6F97C988" w:rsidR="000B47F8" w:rsidRPr="00F1524F" w:rsidRDefault="000B47F8" w:rsidP="00F1524F">
                            <w:pPr>
                              <w:pStyle w:val="a3"/>
                              <w:spacing w:before="0" w:beforeAutospacing="0" w:after="0" w:afterAutospacing="0" w:line="280" w:lineRule="exac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vert="horz" wrap="square" anchor="t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AFB46" id="_x0000_s1035" type="#_x0000_t202" style="position:absolute;left:0;text-align:left;margin-left:-66.75pt;margin-top:153.55pt;width:566pt;height:637.05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" filled="f" stroked="f">
                <v:textbox>
                  <w:txbxContent>
                    <w:p w14:paraId="442AB4CE" w14:textId="77777777" w:rsidR="00813AB4" w:rsidRDefault="00813AB4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509DB843" w14:textId="1A671C65" w:rsidR="00E428ED" w:rsidRDefault="00E428ED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北京三快在线科技有限公司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美团首页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推荐</w:t>
                      </w:r>
                      <w:r w:rsidR="00855FC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算法实习生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 w:rsidR="00855FC0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2025.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11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-202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6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.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4</w:t>
                      </w:r>
                    </w:p>
                    <w:p w14:paraId="60651A4A" w14:textId="59A051E4" w:rsidR="00E428ED" w:rsidRDefault="00A079C5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多模态表征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构建与语义ID建设</w:t>
                      </w:r>
                    </w:p>
                    <w:p w14:paraId="2E08A831" w14:textId="0BA5A902" w:rsidR="00A079C5" w:rsidRPr="00A079C5" w:rsidRDefault="00A079C5" w:rsidP="007F3DC1">
                      <w:pPr>
                        <w:pStyle w:val="a3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项目背景：</w:t>
                      </w:r>
                      <w:r w:rsidR="007C5C7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利用</w:t>
                      </w:r>
                      <w:proofErr w:type="gramStart"/>
                      <w:r w:rsidR="007C5C7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美团真实业务</w:t>
                      </w:r>
                      <w:proofErr w:type="gramEnd"/>
                      <w:r w:rsidR="007C5C7A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数据集</w:t>
                      </w:r>
                      <w:r w:rsidR="00F929E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训练多模态表征及产出语义ID，注入语义信息，缓解稀疏ID的不稳定性。</w:t>
                      </w:r>
                    </w:p>
                    <w:p w14:paraId="22CC8FB6" w14:textId="01C07E2A" w:rsidR="00A079C5" w:rsidRDefault="00F929E2" w:rsidP="00F929E2">
                      <w:pPr>
                        <w:pStyle w:val="a3"/>
                        <w:numPr>
                          <w:ilvl w:val="0"/>
                          <w:numId w:val="17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多模态表征训练</w:t>
                      </w:r>
                      <w:r w:rsidR="00A079C5" w:rsidRPr="00A079C5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基于Qwen3-vl-2B，在美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团全业务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线2亿图文样本进行对比学习微调，一期采用图文解耦输入策略，二期新增query-item样本对。引入跨GPU负样本扩展及MRL多粒度表征学习。</w:t>
                      </w:r>
                      <w:hyperlink r:id="rId9" w:history="1">
                        <w:r w:rsidR="00F62B7D" w:rsidRPr="00D2792D">
                          <w:rPr>
                            <w:rStyle w:val="a5"/>
                            <w:rFonts w:ascii="微软雅黑" w:eastAsia="微软雅黑" w:hAnsi="微软雅黑" w:cs="微软雅黑" w:hint="eastAsia"/>
                            <w:sz w:val="19"/>
                            <w:szCs w:val="19"/>
                          </w:rPr>
                          <w:t>跨模态检索Recall@1从</w:t>
                        </w:r>
                        <w:r w:rsidR="00F62B7D" w:rsidRPr="00D2792D">
                          <w:rPr>
                            <w:rStyle w:val="a5"/>
                            <w:rFonts w:ascii="微软雅黑" w:eastAsia="微软雅黑" w:hAnsi="微软雅黑" w:cs="微软雅黑" w:hint="eastAsia"/>
                            <w:sz w:val="19"/>
                            <w:szCs w:val="19"/>
                          </w:rPr>
                          <w:t>0</w:t>
                        </w:r>
                        <w:r w:rsidR="00F62B7D" w:rsidRPr="00D2792D">
                          <w:rPr>
                            <w:rStyle w:val="a5"/>
                            <w:rFonts w:ascii="微软雅黑" w:eastAsia="微软雅黑" w:hAnsi="微软雅黑" w:cs="微软雅黑" w:hint="eastAsia"/>
                            <w:sz w:val="19"/>
                            <w:szCs w:val="19"/>
                          </w:rPr>
                          <w:t>.12</w:t>
                        </w:r>
                      </w:hyperlink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提升至</w:t>
                      </w:r>
                      <w:r w:rsidR="00F62B7D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0.368，16维截断相比全维度（2048）Recall仅损失0.033。</w:t>
                      </w:r>
                      <w:r w:rsidR="008E2D95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同时为下游语义ID打下良好基础，避免下游很多问题。</w:t>
                      </w:r>
                    </w:p>
                    <w:p w14:paraId="5FB93A9C" w14:textId="1658E16F" w:rsidR="00191E89" w:rsidRDefault="00F62B7D" w:rsidP="00F62B7D">
                      <w:pPr>
                        <w:pStyle w:val="a3"/>
                        <w:numPr>
                          <w:ilvl w:val="0"/>
                          <w:numId w:val="18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语义ID量化</w:t>
                      </w:r>
                      <w:r w:rsidR="00191E89" w:rsidRPr="00191E89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基于上述多模态表征，</w:t>
                      </w:r>
                      <w:r w:rsidR="001043F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一期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采用RQ-</w:t>
                      </w:r>
                      <w:proofErr w:type="spellStart"/>
                      <w:r w:rsidR="001043F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Banlanced</w:t>
                      </w:r>
                      <w:proofErr w:type="spellEnd"/>
                      <w:r w:rsidR="001043F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-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Kmeans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构建语义ID，</w:t>
                      </w:r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缓解码本坍塌问题。最后一层码本按序编码缓解码本碰撞率。语义ID下游作为</w:t>
                      </w:r>
                      <w:proofErr w:type="spellStart"/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特征</w:t>
                      </w:r>
                      <w:proofErr w:type="gramStart"/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送往精排模型</w:t>
                      </w:r>
                      <w:proofErr w:type="gramEnd"/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</w:p>
                    <w:p w14:paraId="37FFF79E" w14:textId="7E0D2080" w:rsidR="00E428ED" w:rsidRPr="001A7424" w:rsidRDefault="00F62B7D" w:rsidP="00F62B7D">
                      <w:pPr>
                        <w:pStyle w:val="a3"/>
                        <w:numPr>
                          <w:ilvl w:val="0"/>
                          <w:numId w:val="18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下游应用：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（1）多模态表征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用于精排模型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GSU+ESU场景</w:t>
                      </w:r>
                      <w:r w:rsidR="006A4F8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。GSU环节利用先验语义信息弥补ID稀疏的缺陷，对用户行为序列进行粗筛。ESU阶段</w:t>
                      </w:r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增强ID </w:t>
                      </w:r>
                      <w:proofErr w:type="spellStart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emb</w:t>
                      </w:r>
                      <w:proofErr w:type="spellEnd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并作为</w:t>
                      </w:r>
                      <w:proofErr w:type="spellStart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信息注入语义信息。</w:t>
                      </w:r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CTR-AUC+7bp，GAUC+16bp，实付GTV+0.25%。</w:t>
                      </w:r>
                      <w:r w:rsidR="00C41C39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（2）</w:t>
                      </w:r>
                      <w:r w:rsidR="00F273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语义ID</w:t>
                      </w:r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一期直接拼接到行为序列的</w:t>
                      </w:r>
                      <w:proofErr w:type="spellStart"/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sideinfo</w:t>
                      </w:r>
                      <w:proofErr w:type="spellEnd"/>
                      <w:r w:rsidR="001A742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信息上，进行特征交叉。CTCVR-AUC+4bp，GAUC+13bp。</w:t>
                      </w:r>
                    </w:p>
                    <w:p w14:paraId="6E4B18F9" w14:textId="4BF6EE4F" w:rsidR="001A7424" w:rsidRDefault="001A7424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头图优选项目：</w:t>
                      </w:r>
                    </w:p>
                    <w:p w14:paraId="24F80977" w14:textId="0DD9E82E" w:rsidR="001A7424" w:rsidRDefault="001A7424" w:rsidP="001A7424">
                      <w:pPr>
                        <w:pStyle w:val="a3"/>
                        <w:numPr>
                          <w:ilvl w:val="0"/>
                          <w:numId w:val="19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项目背景：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图片对人的吸引是巨大的，利用开源LLM比较商品图品，优化展示头图，提升CTR进而提升CTCVR。</w:t>
                      </w:r>
                    </w:p>
                    <w:p w14:paraId="30751661" w14:textId="77777777" w:rsidR="001A7424" w:rsidRDefault="001A7424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72112B1D" w14:textId="77777777" w:rsidR="00A74D8C" w:rsidRDefault="00A74D8C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52477BDC" w14:textId="77777777" w:rsidR="00A74D8C" w:rsidRDefault="00A74D8C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6BA13792" w14:textId="77777777" w:rsidR="00A74D8C" w:rsidRDefault="00A74D8C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336872EE" w14:textId="77777777" w:rsidR="00A74D8C" w:rsidRDefault="00A74D8C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35EEF7FB" w14:textId="77777777" w:rsidR="00A74D8C" w:rsidRDefault="00A74D8C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097AB12C" w14:textId="77777777" w:rsidR="00A74D8C" w:rsidRPr="001A7424" w:rsidRDefault="00A74D8C" w:rsidP="001A7424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3A251F16" w14:textId="6C7B3EA4" w:rsidR="006900E3" w:rsidRPr="00027AEA" w:rsidRDefault="00AE7DA1" w:rsidP="006900E3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兑吧科技</w:t>
                      </w:r>
                      <w:proofErr w:type="gramEnd"/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广告算法实习生</w:t>
                      </w:r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 xml:space="preserve">   </w:t>
                      </w:r>
                      <w:r w:rsidR="006900E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4.10-2025.2</w:t>
                      </w:r>
                    </w:p>
                    <w:p w14:paraId="1649EA29" w14:textId="24701A99" w:rsidR="006900E3" w:rsidRDefault="00AE7DA1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业务场景：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公司定位属于DSP平台，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替各个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行业广告主在内部平台（百度网盟、芒果TV等）和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adx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投放广告，满足广告主利益并赚取中间差价。</w:t>
                      </w:r>
                    </w:p>
                    <w:p w14:paraId="0B193EB4" w14:textId="3A89624C" w:rsidR="00AE7DA1" w:rsidRDefault="00AE7DA1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AE7DA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主要工作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</w:t>
                      </w:r>
                    </w:p>
                    <w:p w14:paraId="0D9C83AB" w14:textId="182CC84F" w:rsidR="00AE7DA1" w:rsidRDefault="00AE7DA1" w:rsidP="00BF0C81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特征开发：</w:t>
                      </w:r>
                      <w:r w:rsidRPr="00AE7D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利用</w:t>
                      </w:r>
                      <w:proofErr w:type="spellStart"/>
                      <w:r w:rsidRPr="00AE7D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mask_gate</w:t>
                      </w:r>
                      <w:proofErr w:type="spellEnd"/>
                      <w:r w:rsidRPr="00AE7D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方法自动选择深度学习模型特征</w:t>
                      </w:r>
                      <w:r w:rsidR="009C7DB4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，效果优于</w:t>
                      </w:r>
                      <w:r w:rsidR="0062511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树模型进行特征选择方法。</w:t>
                      </w:r>
                    </w:p>
                    <w:p w14:paraId="13F1A304" w14:textId="6AEE93C8" w:rsidR="00AE7DA1" w:rsidRDefault="00AE7DA1" w:rsidP="00BF0C81">
                      <w:pPr>
                        <w:pStyle w:val="a3"/>
                        <w:numPr>
                          <w:ilvl w:val="0"/>
                          <w:numId w:val="15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模型优化（CVR预估）：针对不同转化类型数据联合建模存在的跷跷板问题，尝试多场景建模。经过多个模型及多轮实验，发现快手23年提出的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PEPNet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模型效果最优且稳定。仿照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wide&amp;deep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类模型的思路，最终模型为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FM+DNN+PEPNet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联合预测。使用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DeepFM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模型作为baseline，总体AUC相较于baseline模型有百分位上的提升。线上AB实验ARPU</w:t>
                      </w:r>
                      <w:r w:rsidR="00BF0C8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类似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ecpm</w:t>
                      </w:r>
                      <w:proofErr w:type="spellEnd"/>
                      <w:r w:rsidR="00BF0C8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提升约3%。</w:t>
                      </w:r>
                    </w:p>
                    <w:p w14:paraId="1511FF7A" w14:textId="77777777" w:rsidR="00AE7DA1" w:rsidRDefault="00AE7DA1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59814A0A" w14:textId="77777777" w:rsidR="00AE7DA1" w:rsidRDefault="00AE7DA1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75A91EE9" w14:textId="77777777" w:rsidR="00A436CF" w:rsidRDefault="00A436CF" w:rsidP="00A436CF">
                      <w:pPr>
                        <w:pStyle w:val="a3"/>
                        <w:spacing w:before="0" w:beforeAutospacing="0" w:after="0" w:afterAutospacing="0" w:line="10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26F6B98F" w14:textId="77777777" w:rsidR="00E428ED" w:rsidRPr="0085253F" w:rsidRDefault="00E428ED" w:rsidP="00C1221F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445024A6" w14:textId="681D391B" w:rsidR="005D09A2" w:rsidRDefault="005D09A2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 w:rsidRPr="008525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</w:t>
                      </w:r>
                      <w:r w:rsidR="007F3DC1" w:rsidRPr="008525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二</w:t>
                      </w:r>
                      <w:r w:rsidRPr="0085253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：基于兴趣演化与专家网络的多任务推荐系统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2025.</w:t>
                      </w:r>
                      <w:r w:rsidR="00F749F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2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-2025.</w:t>
                      </w:r>
                      <w:r w:rsidR="00F749F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4</w:t>
                      </w:r>
                    </w:p>
                    <w:p w14:paraId="456EEA55" w14:textId="0CE23C44" w:rsidR="005D09A2" w:rsidRPr="005D09A2" w:rsidRDefault="00BA3C73" w:rsidP="00BA3C73">
                      <w:pPr>
                        <w:pStyle w:val="a3"/>
                        <w:numPr>
                          <w:ilvl w:val="0"/>
                          <w:numId w:val="13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项目</w:t>
                      </w:r>
                      <w:r w:rsidR="005D09A2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背景：</w:t>
                      </w:r>
                      <w:r w:rsidR="005D09A2" w:rsidRP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在</w:t>
                      </w:r>
                      <w:r w:rsid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多任务</w:t>
                      </w:r>
                      <w:r w:rsidR="005D09A2" w:rsidRP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推荐场景中，普遍存在样本选择偏差以及多任务学习中的负迁移问题</w:t>
                      </w:r>
                      <w:r w:rsid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，使不同任务互相干扰。</w:t>
                      </w:r>
                      <w:r w:rsidR="005D09A2" w:rsidRP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本项目以用户兴趣演化为核心，在模拟的全量曝光空间上，对用户的点击、点赞和评分进行联合建模，实现一套多任务推荐算法模型。</w:t>
                      </w:r>
                    </w:p>
                    <w:p w14:paraId="3A08D99D" w14:textId="391587F9" w:rsidR="005D09A2" w:rsidRDefault="00C821DC" w:rsidP="00BA3C73">
                      <w:pPr>
                        <w:pStyle w:val="a3"/>
                        <w:numPr>
                          <w:ilvl w:val="0"/>
                          <w:numId w:val="13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数据构建与特征工程：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使用</w:t>
                      </w:r>
                      <w:r w:rsidRPr="00C821DC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MovieLens-10M</w:t>
                      </w:r>
                      <w:r w:rsidR="000A646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人工模拟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为</w:t>
                      </w:r>
                      <w:r w:rsidRPr="00C821DC">
                        <w:rPr>
                          <w:rFonts w:ascii="微软雅黑" w:eastAsia="微软雅黑" w:hAnsi="微软雅黑" w:cs="微软雅黑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曝光-点击-转化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漏斗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的训练数据，通过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负采样</w:t>
                      </w:r>
                      <w:r w:rsidR="000A6461" w:rsidRPr="000A646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4：1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构建完整的样本空间。为用户的每次交互构建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行为序列特征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，并对序列进行</w:t>
                      </w:r>
                      <w:r w:rsidR="000A646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长度为50</w:t>
                      </w:r>
                      <w:r w:rsidRPr="00C821DC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截断和填充</w:t>
                      </w:r>
                      <w:r w:rsidR="000A646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（使用0）。</w:t>
                      </w:r>
                    </w:p>
                    <w:p w14:paraId="5EB57992" w14:textId="548278D2" w:rsidR="005D09A2" w:rsidRDefault="00C821DC" w:rsidP="00BA3C73">
                      <w:pPr>
                        <w:pStyle w:val="a3"/>
                        <w:numPr>
                          <w:ilvl w:val="0"/>
                          <w:numId w:val="13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模型方案设计：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使用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Transformer Encoder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捕捉用户的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长期兴趣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，并加入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DIN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捕捉用户的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短期兴趣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。引入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PLE</w:t>
                      </w:r>
                      <w:r w:rsidR="000A646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架构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对点击率、转化率进行解耦，</w:t>
                      </w:r>
                      <w:r w:rsidRPr="00BA3C73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>有效缓解了不同任务间的参数冲突与负迁移问题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。在模型输出层加入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ESMM</w:t>
                      </w:r>
                      <w:r w:rsidR="000A6461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结构</w:t>
                      </w:r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，通过建模</w:t>
                      </w:r>
                      <w:proofErr w:type="spellStart"/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pCTCVR</w:t>
                      </w:r>
                      <w:proofErr w:type="spellEnd"/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取代</w:t>
                      </w:r>
                      <w:proofErr w:type="spellStart"/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pCVR</w:t>
                      </w:r>
                      <w:proofErr w:type="spellEnd"/>
                      <w:r w:rsidRPr="00BA3C73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，缓解样本选择偏差和数据稀疏问题。</w:t>
                      </w:r>
                    </w:p>
                    <w:p w14:paraId="0598E858" w14:textId="0F64D34D" w:rsidR="005D09A2" w:rsidRDefault="00BA3C73" w:rsidP="00BA3C73">
                      <w:pPr>
                        <w:pStyle w:val="a3"/>
                        <w:numPr>
                          <w:ilvl w:val="0"/>
                          <w:numId w:val="13"/>
                        </w:numPr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  <w:t>成果：</w:t>
                      </w:r>
                      <w:r w:rsidR="000420A1" w:rsidRPr="000420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在离线测试集上，我们的多任务模型相较单任务DIN基线，在CTR AUC上提升3.2%（0.861 vs 0.834），CVR AUC提升5.1%（0.879 vs 0.836），同时RMSE降低至0.458（基线0.482）</w:t>
                      </w:r>
                      <w:r w:rsidR="000420A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。</w:t>
                      </w:r>
                    </w:p>
                    <w:p w14:paraId="29711E67" w14:textId="77777777" w:rsidR="005D09A2" w:rsidRDefault="005D09A2" w:rsidP="00027AEA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43D64B8C" w14:textId="77777777" w:rsidR="00F1524F" w:rsidRPr="005D09A2" w:rsidRDefault="00F1524F" w:rsidP="00F1524F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  <w:p w14:paraId="2759F5EF" w14:textId="6F97C988" w:rsidR="000B47F8" w:rsidRPr="00F1524F" w:rsidRDefault="000B47F8" w:rsidP="00F1524F">
                      <w:pPr>
                        <w:pStyle w:val="a3"/>
                        <w:spacing w:before="0" w:beforeAutospacing="0" w:after="0" w:afterAutospacing="0" w:line="280" w:lineRule="exact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436CF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7C03BC8C" wp14:editId="7CCCE0D9">
                <wp:simplePos x="0" y="0"/>
                <wp:positionH relativeFrom="margin">
                  <wp:align>center</wp:align>
                </wp:positionH>
                <wp:positionV relativeFrom="paragraph">
                  <wp:posOffset>-172607</wp:posOffset>
                </wp:positionV>
                <wp:extent cx="6668135" cy="326390"/>
                <wp:effectExtent l="0" t="0" r="37465" b="0"/>
                <wp:wrapNone/>
                <wp:docPr id="60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135" cy="326390"/>
                          <a:chOff x="7695" y="4374"/>
                          <a:chExt cx="10501" cy="514"/>
                        </a:xfrm>
                      </wpg:grpSpPr>
                      <wps:wsp>
                        <wps:cNvPr id="27" name="直接连接符 37"/>
                        <wps:cNvCnPr/>
                        <wps:spPr>
                          <a:xfrm>
                            <a:off x="7775" y="4851"/>
                            <a:ext cx="10421" cy="0"/>
                          </a:xfrm>
                          <a:prstGeom prst="line">
                            <a:avLst/>
                          </a:prstGeom>
                          <a:ln w="19050" cap="flat" cmpd="sng">
                            <a:solidFill>
                              <a:srgbClr val="80808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8" name="文本框 73"/>
                        <wps:cNvSpPr txBox="1"/>
                        <wps:spPr>
                          <a:xfrm>
                            <a:off x="7695" y="4374"/>
                            <a:ext cx="2068" cy="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90EA872" w14:textId="77777777" w:rsidR="006A78AC" w:rsidRDefault="00B8741E">
                              <w:pPr>
                                <w:pStyle w:val="a3"/>
                                <w:spacing w:before="0" w:beforeAutospacing="0" w:after="0" w:afterAutospacing="0" w:line="336" w:lineRule="exact"/>
                                <w:rPr>
                                  <w:rFonts w:hint="eastAsia"/>
                                  <w:color w:val="5270A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270AF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t" upright="1">
                          <a:spAutoFit/>
                        </wps:bodyPr>
                      </wps:wsp>
                      <wps:wsp>
                        <wps:cNvPr id="30" name="矩形 7"/>
                        <wps:cNvSpPr/>
                        <wps:spPr>
                          <a:xfrm>
                            <a:off x="7764" y="4816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03BC8C" id="组合 41" o:spid="_x0000_s1036" style="position:absolute;left:0;text-align:left;margin-left:0;margin-top:-13.6pt;width:525.05pt;height:25.7pt;z-index:251660800;mso-position-horizontal:center;mso-position-horizontal-relative:margin;mso-width-relative:margin" coordorigin="7695,4374" coordsize="10501,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">
                <v:line id="直接连接符 37" o:spid="_x0000_s1037" style="position:absolute;visibility:visible;mso-wrap-style:square" from="7775,4851" to="18196,4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" strokecolor="gray" strokeweight="1.5pt">
                  <v:stroke joinstyle="miter"/>
                </v:line>
                <v:shape id="文本框 73" o:spid="_x0000_s1038" type="#_x0000_t202" style="position:absolute;left:7695;top:4374;width:2068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" filled="f" stroked="f">
                  <v:textbox style="mso-fit-shape-to-text:t">
                    <w:txbxContent>
                      <w:p w14:paraId="390EA872" w14:textId="77777777" w:rsidR="006A78AC" w:rsidRDefault="00B8741E">
                        <w:pPr>
                          <w:pStyle w:val="a3"/>
                          <w:spacing w:before="0" w:beforeAutospacing="0" w:after="0" w:afterAutospacing="0" w:line="336" w:lineRule="exact"/>
                          <w:rPr>
                            <w:rFonts w:hint="eastAsia"/>
                            <w:color w:val="5270A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270AF"/>
                          </w:rPr>
                          <w:t>教育背景</w:t>
                        </w:r>
                      </w:p>
                    </w:txbxContent>
                  </v:textbox>
                </v:shape>
                <v:rect id="矩形 7" o:spid="_x0000_s1039" style="position:absolute;left:7764;top:4816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" fillcolor="#5270af" stroked="f" strokeweight="1pt"/>
                <w10:wrap anchorx="margin"/>
              </v:group>
            </w:pict>
          </mc:Fallback>
        </mc:AlternateContent>
      </w:r>
      <w:r w:rsidR="005D09A2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ECD9A15" wp14:editId="19EB639C">
                <wp:simplePos x="0" y="0"/>
                <wp:positionH relativeFrom="column">
                  <wp:posOffset>-384593</wp:posOffset>
                </wp:positionH>
                <wp:positionV relativeFrom="paragraph">
                  <wp:posOffset>-514929</wp:posOffset>
                </wp:positionV>
                <wp:extent cx="5167630" cy="619246"/>
                <wp:effectExtent l="0" t="0" r="0" b="0"/>
                <wp:wrapNone/>
                <wp:docPr id="2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630" cy="61924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  <a:effectLst/>
                      </wps:spPr>
                      <wps:txbx>
                        <w:txbxContent>
                          <w:p w14:paraId="1CAFC7FB" w14:textId="50845C43" w:rsidR="006A78AC" w:rsidRDefault="00B8741E">
                            <w:pPr>
                              <w:pStyle w:val="a3"/>
                              <w:spacing w:before="0" w:beforeAutospacing="0" w:after="0" w:afterAutospacing="0" w:line="420" w:lineRule="exac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电话：</w:t>
                            </w:r>
                            <w:r w:rsidR="00910C6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16637238875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t xml:space="preserve">          </w:t>
                            </w:r>
                            <w:r w:rsidR="004C24E2" w:rsidRPr="004C24E2">
                              <w:rPr>
                                <w:rFonts w:ascii="微软雅黑" w:eastAsia="微软雅黑" w:hAnsi="微软雅黑" w:cs="微软雅黑" w:hint="eastAsia"/>
                                <w:noProof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drawing>
                                <wp:inline distT="0" distB="0" distL="0" distR="0" wp14:anchorId="558C209C" wp14:editId="11D3C1D8">
                                  <wp:extent cx="114300" cy="114300"/>
                                  <wp:effectExtent l="0" t="0" r="0" b="0"/>
                                  <wp:docPr id="707805777" name="图片 3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" cy="1143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kern w:val="24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4C24E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邮箱：</w:t>
                            </w:r>
                            <w:r w:rsid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493407235@qq.com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     </w:t>
                            </w:r>
                            <w:r w:rsidR="004733DF">
                              <w:rPr>
                                <w:rFonts w:ascii="微软雅黑" w:eastAsia="微软雅黑" w:hAnsi="微软雅黑" w:cs="微软雅黑"/>
                                <w:color w:val="404040" w:themeColor="text1" w:themeTint="BF"/>
                                <w:sz w:val="19"/>
                                <w:szCs w:val="19"/>
                              </w:rPr>
                              <w:t xml:space="preserve">  </w:t>
                            </w:r>
                          </w:p>
                          <w:p w14:paraId="702C1BD0" w14:textId="175D4CF8" w:rsidR="00894B0B" w:rsidRDefault="00B11866" w:rsidP="00894B0B">
                            <w:pPr>
                              <w:pStyle w:val="a3"/>
                              <w:spacing w:before="0" w:beforeAutospacing="0" w:after="0" w:afterAutospacing="0" w:line="420" w:lineRule="exact"/>
                              <w:ind w:left="294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最快三</w:t>
                            </w:r>
                            <w:r w:rsidR="00894B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天内到岗</w:t>
                            </w:r>
                            <w:proofErr w:type="gramStart"/>
                            <w:r w:rsidR="00894B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丨</w:t>
                            </w:r>
                            <w:proofErr w:type="gramEnd"/>
                            <w:r w:rsidR="00894B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可实习</w:t>
                            </w:r>
                            <w:r w:rsidR="005D09A2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六</w:t>
                            </w:r>
                            <w:r w:rsidR="00894B0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个月以上</w:t>
                            </w:r>
                            <w:proofErr w:type="gramStart"/>
                            <w:r w:rsidR="00B16131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丨</w:t>
                            </w:r>
                            <w:proofErr w:type="gramEnd"/>
                            <w:r w:rsidR="00BC36BB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19"/>
                                <w:szCs w:val="19"/>
                              </w:rPr>
                              <w:t>一周实习五天</w:t>
                            </w:r>
                          </w:p>
                        </w:txbxContent>
                      </wps:txbx>
                      <wps:bodyPr vert="horz" wrap="square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CD9A15" id="文本框 88" o:spid="_x0000_s1040" type="#_x0000_t202" style="position:absolute;left:0;text-align:left;margin-left:-30.3pt;margin-top:-40.55pt;width:406.9pt;height:48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" filled="f" stroked="f">
                <v:textbox>
                  <w:txbxContent>
                    <w:p w14:paraId="1CAFC7FB" w14:textId="50845C43" w:rsidR="006A78AC" w:rsidRDefault="00B8741E">
                      <w:pPr>
                        <w:pStyle w:val="a3"/>
                        <w:spacing w:before="0" w:beforeAutospacing="0" w:after="0" w:afterAutospacing="0" w:line="420" w:lineRule="exac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电话：</w:t>
                      </w:r>
                      <w:r w:rsidR="00910C6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16637238875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t xml:space="preserve">          </w:t>
                      </w:r>
                      <w:r w:rsidR="004C24E2" w:rsidRPr="004C24E2">
                        <w:rPr>
                          <w:rFonts w:ascii="微软雅黑" w:eastAsia="微软雅黑" w:hAnsi="微软雅黑" w:cs="微软雅黑" w:hint="eastAsia"/>
                          <w:noProof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drawing>
                          <wp:inline distT="0" distB="0" distL="0" distR="0" wp14:anchorId="558C209C" wp14:editId="11D3C1D8">
                            <wp:extent cx="114300" cy="114300"/>
                            <wp:effectExtent l="0" t="0" r="0" b="0"/>
                            <wp:docPr id="707805777" name="图片 3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" cy="1143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kern w:val="24"/>
                          <w:sz w:val="19"/>
                          <w:szCs w:val="19"/>
                        </w:rPr>
                        <w:t xml:space="preserve"> </w:t>
                      </w:r>
                      <w:r w:rsidR="004C24E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邮箱：</w:t>
                      </w:r>
                      <w:r w:rsid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493407235@qq.com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 xml:space="preserve">       </w:t>
                      </w:r>
                      <w:r w:rsidR="004733DF">
                        <w:rPr>
                          <w:rFonts w:ascii="微软雅黑" w:eastAsia="微软雅黑" w:hAnsi="微软雅黑" w:cs="微软雅黑"/>
                          <w:color w:val="404040" w:themeColor="text1" w:themeTint="BF"/>
                          <w:sz w:val="19"/>
                          <w:szCs w:val="19"/>
                        </w:rPr>
                        <w:t xml:space="preserve">  </w:t>
                      </w:r>
                    </w:p>
                    <w:p w14:paraId="702C1BD0" w14:textId="175D4CF8" w:rsidR="00894B0B" w:rsidRDefault="00B11866" w:rsidP="00894B0B">
                      <w:pPr>
                        <w:pStyle w:val="a3"/>
                        <w:spacing w:before="0" w:beforeAutospacing="0" w:after="0" w:afterAutospacing="0" w:line="420" w:lineRule="exact"/>
                        <w:ind w:left="294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最快三</w:t>
                      </w:r>
                      <w:r w:rsidR="00894B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天内到岗</w:t>
                      </w:r>
                      <w:proofErr w:type="gramStart"/>
                      <w:r w:rsidR="00894B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丨</w:t>
                      </w:r>
                      <w:proofErr w:type="gramEnd"/>
                      <w:r w:rsidR="00894B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可实习</w:t>
                      </w:r>
                      <w:r w:rsidR="005D09A2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六</w:t>
                      </w:r>
                      <w:r w:rsidR="00894B0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个月以上</w:t>
                      </w:r>
                      <w:proofErr w:type="gramStart"/>
                      <w:r w:rsidR="00B16131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丨</w:t>
                      </w:r>
                      <w:proofErr w:type="gramEnd"/>
                      <w:r w:rsidR="00BC36BB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19"/>
                          <w:szCs w:val="19"/>
                        </w:rPr>
                        <w:t>一周实习五天</w:t>
                      </w:r>
                    </w:p>
                  </w:txbxContent>
                </v:textbox>
              </v:shape>
            </w:pict>
          </mc:Fallback>
        </mc:AlternateContent>
      </w:r>
      <w:r w:rsidR="005D09A2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3C9A3DB8" wp14:editId="1FE1382D">
                <wp:simplePos x="0" y="0"/>
                <wp:positionH relativeFrom="column">
                  <wp:posOffset>-727927</wp:posOffset>
                </wp:positionH>
                <wp:positionV relativeFrom="paragraph">
                  <wp:posOffset>-911793</wp:posOffset>
                </wp:positionV>
                <wp:extent cx="5734685" cy="545330"/>
                <wp:effectExtent l="0" t="0" r="37465" b="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685" cy="545330"/>
                          <a:chOff x="7946" y="1703"/>
                          <a:chExt cx="9031" cy="846"/>
                        </a:xfrm>
                      </wpg:grpSpPr>
                      <wpg:grpSp>
                        <wpg:cNvPr id="54" name="组合 48"/>
                        <wpg:cNvGrpSpPr/>
                        <wpg:grpSpPr>
                          <a:xfrm>
                            <a:off x="7946" y="1703"/>
                            <a:ext cx="9031" cy="846"/>
                            <a:chOff x="7946" y="1703"/>
                            <a:chExt cx="9031" cy="846"/>
                          </a:xfrm>
                        </wpg:grpSpPr>
                        <wps:wsp>
                          <wps:cNvPr id="55" name="文本框 90"/>
                          <wps:cNvSpPr txBox="1"/>
                          <wps:spPr>
                            <a:xfrm>
                              <a:off x="7946" y="1703"/>
                              <a:ext cx="4989" cy="84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0F4BC6FA" w14:textId="1A213E6A" w:rsidR="006A78AC" w:rsidRDefault="00910C62">
                                <w:pPr>
                                  <w:pStyle w:val="a3"/>
                                  <w:spacing w:before="0" w:beforeAutospacing="0" w:after="0" w:afterAutospacing="0" w:line="700" w:lineRule="exact"/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5270AF"/>
                                  </w:rPr>
                                </w:pPr>
                                <w:r>
                                  <w:rPr>
                                    <w:rFonts w:ascii="Calibri" w:cs="Times New Roman" w:hint="eastAsia"/>
                                    <w:b/>
                                    <w:bCs/>
                                    <w:color w:val="203864"/>
                                    <w:kern w:val="24"/>
                                    <w:sz w:val="36"/>
                                    <w:szCs w:val="36"/>
                                  </w:rPr>
                                  <w:t>苏晨</w:t>
                                </w:r>
                                <w:proofErr w:type="gramStart"/>
                                <w:r>
                                  <w:rPr>
                                    <w:rFonts w:ascii="Calibri" w:cs="Times New Roman" w:hint="eastAsia"/>
                                    <w:b/>
                                    <w:bCs/>
                                    <w:color w:val="203864"/>
                                    <w:kern w:val="24"/>
                                    <w:sz w:val="36"/>
                                    <w:szCs w:val="36"/>
                                  </w:rPr>
                                  <w:t>研</w:t>
                                </w:r>
                                <w:proofErr w:type="gramEnd"/>
                                <w:r w:rsidR="004733DF">
                                  <w:rPr>
                                    <w:rFonts w:ascii="微软雅黑" w:eastAsia="微软雅黑" w:hAnsi="微软雅黑" w:cs="Times New Roman" w:hint="eastAsia"/>
                                    <w:b/>
                                    <w:bCs/>
                                    <w:color w:val="5270AF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vert="horz" wrap="square" anchor="t">
                            <a:spAutoFit/>
                          </wps:bodyPr>
                        </wps:wsp>
                        <wps:wsp>
                          <wps:cNvPr id="56" name="直接连接符 23"/>
                          <wps:cNvCnPr/>
                          <wps:spPr>
                            <a:xfrm>
                              <a:off x="8065" y="2444"/>
                              <a:ext cx="8912" cy="0"/>
                            </a:xfrm>
                            <a:prstGeom prst="line">
                              <a:avLst/>
                            </a:prstGeom>
                            <a:ln w="19050" cap="flat" cmpd="sng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prstDash val="solid"/>
                              <a:miter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  <wps:wsp>
                        <wps:cNvPr id="57" name="矩形 34"/>
                        <wps:cNvSpPr/>
                        <wps:spPr>
                          <a:xfrm>
                            <a:off x="8065" y="2414"/>
                            <a:ext cx="1230" cy="72"/>
                          </a:xfrm>
                          <a:prstGeom prst="rect">
                            <a:avLst/>
                          </a:prstGeom>
                          <a:solidFill>
                            <a:srgbClr val="5270AF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9A3DB8" id="组合 53" o:spid="_x0000_s1041" style="position:absolute;left:0;text-align:left;margin-left:-57.3pt;margin-top:-71.8pt;width:451.55pt;height:42.95pt;z-index:251653632;mso-width-relative:margin;mso-height-relative:margin" coordorigin="7946,1703" coordsize="9031,8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">
                <v:group id="组合 48" o:spid="_x0000_s1042" style="position:absolute;left:7946;top:1703;width:9031;height:846" coordorigin="7946,1703" coordsize="9031,8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文本框 90" o:spid="_x0000_s1043" type="#_x0000_t202" style="position:absolute;left:7946;top:1703;width:4989;height:8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  <v:textbox style="mso-fit-shape-to-text:t">
                      <w:txbxContent>
                        <w:p w14:paraId="0F4BC6FA" w14:textId="1A213E6A" w:rsidR="006A78AC" w:rsidRDefault="00910C62">
                          <w:pPr>
                            <w:pStyle w:val="a3"/>
                            <w:spacing w:before="0" w:beforeAutospacing="0" w:after="0" w:afterAutospacing="0" w:line="700" w:lineRule="exact"/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5270AF"/>
                            </w:rPr>
                          </w:pPr>
                          <w:r>
                            <w:rPr>
                              <w:rFonts w:ascii="Calibri" w:cs="Times New Roman" w:hint="eastAsia"/>
                              <w:b/>
                              <w:bCs/>
                              <w:color w:val="203864"/>
                              <w:kern w:val="24"/>
                              <w:sz w:val="36"/>
                              <w:szCs w:val="36"/>
                            </w:rPr>
                            <w:t>苏晨</w:t>
                          </w:r>
                          <w:proofErr w:type="gramStart"/>
                          <w:r>
                            <w:rPr>
                              <w:rFonts w:ascii="Calibri" w:cs="Times New Roman" w:hint="eastAsia"/>
                              <w:b/>
                              <w:bCs/>
                              <w:color w:val="203864"/>
                              <w:kern w:val="24"/>
                              <w:sz w:val="36"/>
                              <w:szCs w:val="36"/>
                            </w:rPr>
                            <w:t>研</w:t>
                          </w:r>
                          <w:proofErr w:type="gramEnd"/>
                          <w:r w:rsidR="004733DF">
                            <w:rPr>
                              <w:rFonts w:ascii="微软雅黑" w:eastAsia="微软雅黑" w:hAnsi="微软雅黑" w:cs="Times New Roman" w:hint="eastAsia"/>
                              <w:b/>
                              <w:bCs/>
                              <w:color w:val="5270AF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line id="直接连接符 23" o:spid="_x0000_s1044" style="position:absolute;visibility:visible;mso-wrap-style:square" from="8065,2444" to="16977,2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" strokecolor="gray [1629]" strokeweight="1.5pt">
                    <v:stroke joinstyle="miter"/>
                  </v:line>
                </v:group>
                <v:rect id="矩形 34" o:spid="_x0000_s1045" style="position:absolute;left:8065;top:2414;width:1230;height: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" fillcolor="#5270af" stroked="f" strokeweight="1pt"/>
              </v:group>
            </w:pict>
          </mc:Fallback>
        </mc:AlternateContent>
      </w:r>
      <w:r w:rsidR="00F27D8F" w:rsidRPr="000E4F8B">
        <w:rPr>
          <w:rFonts w:ascii="微软雅黑" w:eastAsia="微软雅黑" w:hAnsi="微软雅黑" w:cs="微软雅黑"/>
          <w:b/>
          <w:bCs/>
          <w:noProof/>
          <w:color w:val="404040" w:themeColor="text1" w:themeTint="BF"/>
          <w:kern w:val="0"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8208" behindDoc="1" locked="0" layoutInCell="1" allowOverlap="1" wp14:anchorId="02AE5A7A" wp14:editId="7FEE0D80">
                <wp:simplePos x="0" y="0"/>
                <wp:positionH relativeFrom="column">
                  <wp:posOffset>-1155065</wp:posOffset>
                </wp:positionH>
                <wp:positionV relativeFrom="paragraph">
                  <wp:posOffset>-921385</wp:posOffset>
                </wp:positionV>
                <wp:extent cx="7591425" cy="10720070"/>
                <wp:effectExtent l="0" t="0" r="9525" b="5080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5565" y="29845"/>
                          <a:ext cx="7591425" cy="107200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96ED66" w14:textId="77777777" w:rsidR="006A78AC" w:rsidRDefault="006A78AC">
                            <w:pPr>
                              <w:jc w:val="center"/>
                            </w:pPr>
                          </w:p>
                          <w:p w14:paraId="051E36E1" w14:textId="77777777" w:rsidR="006A78AC" w:rsidRDefault="00B8741E">
                            <w:pPr>
                              <w:jc w:val="center"/>
                            </w:pP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E5A7A" id="矩形 47" o:spid="_x0000_s1046" style="position:absolute;left:0;text-align:left;margin-left:-90.95pt;margin-top:-72.55pt;width:597.75pt;height:844.1pt;z-index:-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" fillcolor="white [3212]" stroked="f" strokeweight="2pt">
                <v:textbox>
                  <w:txbxContent>
                    <w:p w14:paraId="3C96ED66" w14:textId="77777777" w:rsidR="006A78AC" w:rsidRDefault="006A78AC">
                      <w:pPr>
                        <w:jc w:val="center"/>
                      </w:pPr>
                    </w:p>
                    <w:p w14:paraId="051E36E1" w14:textId="77777777" w:rsidR="006A78AC" w:rsidRDefault="00B8741E">
                      <w:pPr>
                        <w:jc w:val="center"/>
                      </w:pP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</w:p>
    <w:sectPr w:rsidR="006A78AC" w:rsidRPr="000E4F8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08782" w14:textId="77777777" w:rsidR="006B27D1" w:rsidRDefault="006B27D1" w:rsidP="004733DF">
      <w:r>
        <w:separator/>
      </w:r>
    </w:p>
  </w:endnote>
  <w:endnote w:type="continuationSeparator" w:id="0">
    <w:p w14:paraId="05492F93" w14:textId="77777777" w:rsidR="006B27D1" w:rsidRDefault="006B27D1" w:rsidP="00473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E4E3" w14:textId="77777777" w:rsidR="006B27D1" w:rsidRDefault="006B27D1" w:rsidP="004733DF">
      <w:r>
        <w:separator/>
      </w:r>
    </w:p>
  </w:footnote>
  <w:footnote w:type="continuationSeparator" w:id="0">
    <w:p w14:paraId="09ECD5F8" w14:textId="77777777" w:rsidR="006B27D1" w:rsidRDefault="006B27D1" w:rsidP="004733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0E92"/>
    <w:multiLevelType w:val="hybridMultilevel"/>
    <w:tmpl w:val="A25AFEA6"/>
    <w:lvl w:ilvl="0" w:tplc="522000EC">
      <w:start w:val="2"/>
      <w:numFmt w:val="decimal"/>
      <w:lvlText w:val="%1."/>
      <w:lvlJc w:val="left"/>
      <w:pPr>
        <w:ind w:left="360" w:hanging="360"/>
      </w:pPr>
      <w:rPr>
        <w:rFonts w:cs="微软雅黑" w:hint="default"/>
        <w:color w:val="404040" w:themeColor="text1" w:themeTint="BF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A2D13A2"/>
    <w:multiLevelType w:val="hybridMultilevel"/>
    <w:tmpl w:val="43A2027A"/>
    <w:lvl w:ilvl="0" w:tplc="4A786B76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0DB3132"/>
    <w:multiLevelType w:val="hybridMultilevel"/>
    <w:tmpl w:val="180E3FE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14517F0"/>
    <w:multiLevelType w:val="hybridMultilevel"/>
    <w:tmpl w:val="F8F6AA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3BA3D1E"/>
    <w:multiLevelType w:val="hybridMultilevel"/>
    <w:tmpl w:val="B4883B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9FB4A0F"/>
    <w:multiLevelType w:val="hybridMultilevel"/>
    <w:tmpl w:val="19764624"/>
    <w:lvl w:ilvl="0" w:tplc="FBFED9D0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C3B1B0D"/>
    <w:multiLevelType w:val="hybridMultilevel"/>
    <w:tmpl w:val="841E0070"/>
    <w:lvl w:ilvl="0" w:tplc="799E2D2C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3B3A52EC"/>
    <w:multiLevelType w:val="hybridMultilevel"/>
    <w:tmpl w:val="EEA61CF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283522F"/>
    <w:multiLevelType w:val="hybridMultilevel"/>
    <w:tmpl w:val="4B0462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8C57868"/>
    <w:multiLevelType w:val="hybridMultilevel"/>
    <w:tmpl w:val="25905E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4EA00B7E"/>
    <w:multiLevelType w:val="hybridMultilevel"/>
    <w:tmpl w:val="848C87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60643985"/>
    <w:multiLevelType w:val="hybridMultilevel"/>
    <w:tmpl w:val="908822CC"/>
    <w:lvl w:ilvl="0" w:tplc="9000EAFC">
      <w:start w:val="1"/>
      <w:numFmt w:val="bullet"/>
      <w:suff w:val="space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63742636"/>
    <w:multiLevelType w:val="hybridMultilevel"/>
    <w:tmpl w:val="5FE0A9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63D82AE6"/>
    <w:multiLevelType w:val="hybridMultilevel"/>
    <w:tmpl w:val="FFCE247A"/>
    <w:lvl w:ilvl="0" w:tplc="7B889958">
      <w:start w:val="2005"/>
      <w:numFmt w:val="bullet"/>
      <w:lvlText w:val=""/>
      <w:lvlJc w:val="left"/>
      <w:pPr>
        <w:ind w:left="440" w:hanging="44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68414058"/>
    <w:multiLevelType w:val="hybridMultilevel"/>
    <w:tmpl w:val="0ABAEB5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74680A87"/>
    <w:multiLevelType w:val="hybridMultilevel"/>
    <w:tmpl w:val="16980C0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774C61A0"/>
    <w:multiLevelType w:val="singleLevel"/>
    <w:tmpl w:val="04090001"/>
    <w:lvl w:ilvl="0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</w:abstractNum>
  <w:abstractNum w:abstractNumId="17" w15:restartNumberingAfterBreak="0">
    <w:nsid w:val="7CA518B9"/>
    <w:multiLevelType w:val="hybridMultilevel"/>
    <w:tmpl w:val="4C26CAF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F6C383D"/>
    <w:multiLevelType w:val="singleLevel"/>
    <w:tmpl w:val="7F6C383D"/>
    <w:lvl w:ilvl="0">
      <w:start w:val="1"/>
      <w:numFmt w:val="bullet"/>
      <w:lvlText w:val=""/>
      <w:lvlJc w:val="left"/>
      <w:pPr>
        <w:tabs>
          <w:tab w:val="left" w:pos="195"/>
        </w:tabs>
        <w:ind w:left="195" w:hanging="195"/>
      </w:pPr>
      <w:rPr>
        <w:rFonts w:ascii="Wingdings" w:hAnsi="Wingdings" w:hint="default"/>
        <w:color w:val="404040" w:themeColor="text1" w:themeTint="BF"/>
      </w:rPr>
    </w:lvl>
  </w:abstractNum>
  <w:num w:numId="1" w16cid:durableId="1695301705">
    <w:abstractNumId w:val="16"/>
  </w:num>
  <w:num w:numId="2" w16cid:durableId="2041856423">
    <w:abstractNumId w:val="18"/>
  </w:num>
  <w:num w:numId="3" w16cid:durableId="54667154">
    <w:abstractNumId w:val="13"/>
  </w:num>
  <w:num w:numId="4" w16cid:durableId="1191071936">
    <w:abstractNumId w:val="11"/>
  </w:num>
  <w:num w:numId="5" w16cid:durableId="523596584">
    <w:abstractNumId w:val="5"/>
  </w:num>
  <w:num w:numId="6" w16cid:durableId="1223099197">
    <w:abstractNumId w:val="1"/>
  </w:num>
  <w:num w:numId="7" w16cid:durableId="966472224">
    <w:abstractNumId w:val="6"/>
  </w:num>
  <w:num w:numId="8" w16cid:durableId="1180923298">
    <w:abstractNumId w:val="0"/>
  </w:num>
  <w:num w:numId="9" w16cid:durableId="1847135311">
    <w:abstractNumId w:val="12"/>
  </w:num>
  <w:num w:numId="10" w16cid:durableId="1320576113">
    <w:abstractNumId w:val="17"/>
  </w:num>
  <w:num w:numId="11" w16cid:durableId="1357459585">
    <w:abstractNumId w:val="15"/>
  </w:num>
  <w:num w:numId="12" w16cid:durableId="992415362">
    <w:abstractNumId w:val="9"/>
  </w:num>
  <w:num w:numId="13" w16cid:durableId="37173249">
    <w:abstractNumId w:val="8"/>
  </w:num>
  <w:num w:numId="14" w16cid:durableId="602879116">
    <w:abstractNumId w:val="3"/>
  </w:num>
  <w:num w:numId="15" w16cid:durableId="423578125">
    <w:abstractNumId w:val="4"/>
  </w:num>
  <w:num w:numId="16" w16cid:durableId="998265291">
    <w:abstractNumId w:val="2"/>
  </w:num>
  <w:num w:numId="17" w16cid:durableId="608665390">
    <w:abstractNumId w:val="10"/>
  </w:num>
  <w:num w:numId="18" w16cid:durableId="1093743971">
    <w:abstractNumId w:val="14"/>
  </w:num>
  <w:num w:numId="19" w16cid:durableId="29656898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A3YmEyNzFjZjAwOGQzNTBmNWI2MzdkMzBiOWQ2ZjgifQ=="/>
  </w:docVars>
  <w:rsids>
    <w:rsidRoot w:val="2C9A3632"/>
    <w:rsid w:val="00005543"/>
    <w:rsid w:val="00027AEA"/>
    <w:rsid w:val="00041B35"/>
    <w:rsid w:val="000420A1"/>
    <w:rsid w:val="00051C1C"/>
    <w:rsid w:val="00055F19"/>
    <w:rsid w:val="0006743D"/>
    <w:rsid w:val="00075BB0"/>
    <w:rsid w:val="00077FF3"/>
    <w:rsid w:val="00084093"/>
    <w:rsid w:val="00095FFC"/>
    <w:rsid w:val="000A6461"/>
    <w:rsid w:val="000A6D86"/>
    <w:rsid w:val="000B47F8"/>
    <w:rsid w:val="000D55C4"/>
    <w:rsid w:val="000D625B"/>
    <w:rsid w:val="000E4F8B"/>
    <w:rsid w:val="000F0746"/>
    <w:rsid w:val="000F305A"/>
    <w:rsid w:val="000F530B"/>
    <w:rsid w:val="000F7E32"/>
    <w:rsid w:val="00100F44"/>
    <w:rsid w:val="001043F3"/>
    <w:rsid w:val="0011709E"/>
    <w:rsid w:val="001217D0"/>
    <w:rsid w:val="001233AD"/>
    <w:rsid w:val="00123406"/>
    <w:rsid w:val="00123D47"/>
    <w:rsid w:val="00130623"/>
    <w:rsid w:val="001407D6"/>
    <w:rsid w:val="00160333"/>
    <w:rsid w:val="00161B22"/>
    <w:rsid w:val="001860F9"/>
    <w:rsid w:val="00191E89"/>
    <w:rsid w:val="00192D1D"/>
    <w:rsid w:val="001942D7"/>
    <w:rsid w:val="00194D30"/>
    <w:rsid w:val="001963C8"/>
    <w:rsid w:val="00197853"/>
    <w:rsid w:val="001A0511"/>
    <w:rsid w:val="001A37BF"/>
    <w:rsid w:val="001A72FE"/>
    <w:rsid w:val="001A733B"/>
    <w:rsid w:val="001A7424"/>
    <w:rsid w:val="001B664E"/>
    <w:rsid w:val="001D3CF6"/>
    <w:rsid w:val="001E5503"/>
    <w:rsid w:val="001E5825"/>
    <w:rsid w:val="001F41FD"/>
    <w:rsid w:val="0020160D"/>
    <w:rsid w:val="0020361B"/>
    <w:rsid w:val="00203886"/>
    <w:rsid w:val="00204F13"/>
    <w:rsid w:val="00205FF8"/>
    <w:rsid w:val="00234FA4"/>
    <w:rsid w:val="00240A31"/>
    <w:rsid w:val="00265C7E"/>
    <w:rsid w:val="00273ED6"/>
    <w:rsid w:val="00284A16"/>
    <w:rsid w:val="0029587A"/>
    <w:rsid w:val="002C4B0C"/>
    <w:rsid w:val="002C546F"/>
    <w:rsid w:val="002D4AD1"/>
    <w:rsid w:val="002E242B"/>
    <w:rsid w:val="002E2B04"/>
    <w:rsid w:val="002F1871"/>
    <w:rsid w:val="002F29F6"/>
    <w:rsid w:val="002F4A4E"/>
    <w:rsid w:val="002F61EE"/>
    <w:rsid w:val="00300750"/>
    <w:rsid w:val="00314DB2"/>
    <w:rsid w:val="00335AEA"/>
    <w:rsid w:val="0033688D"/>
    <w:rsid w:val="00337221"/>
    <w:rsid w:val="003501A8"/>
    <w:rsid w:val="003507DB"/>
    <w:rsid w:val="00351FA6"/>
    <w:rsid w:val="00353252"/>
    <w:rsid w:val="00353918"/>
    <w:rsid w:val="003577FC"/>
    <w:rsid w:val="00362D03"/>
    <w:rsid w:val="00364B1A"/>
    <w:rsid w:val="00374414"/>
    <w:rsid w:val="0037548F"/>
    <w:rsid w:val="003805B6"/>
    <w:rsid w:val="003844DC"/>
    <w:rsid w:val="00387A58"/>
    <w:rsid w:val="00397A53"/>
    <w:rsid w:val="003A2061"/>
    <w:rsid w:val="003A5DCB"/>
    <w:rsid w:val="003A5FF7"/>
    <w:rsid w:val="003A7F78"/>
    <w:rsid w:val="003B0DEB"/>
    <w:rsid w:val="003B1C8C"/>
    <w:rsid w:val="003B6244"/>
    <w:rsid w:val="003D00D1"/>
    <w:rsid w:val="003D4DB9"/>
    <w:rsid w:val="003E3684"/>
    <w:rsid w:val="003E5914"/>
    <w:rsid w:val="003F4601"/>
    <w:rsid w:val="004174C7"/>
    <w:rsid w:val="004278CF"/>
    <w:rsid w:val="00436D25"/>
    <w:rsid w:val="00444919"/>
    <w:rsid w:val="00444CDA"/>
    <w:rsid w:val="004475B5"/>
    <w:rsid w:val="004643BB"/>
    <w:rsid w:val="00471369"/>
    <w:rsid w:val="00471871"/>
    <w:rsid w:val="004733DF"/>
    <w:rsid w:val="0048001A"/>
    <w:rsid w:val="00490173"/>
    <w:rsid w:val="004A4D97"/>
    <w:rsid w:val="004B7401"/>
    <w:rsid w:val="004C24E2"/>
    <w:rsid w:val="004D322E"/>
    <w:rsid w:val="004D6706"/>
    <w:rsid w:val="004D7AE5"/>
    <w:rsid w:val="004F4264"/>
    <w:rsid w:val="004F7AF7"/>
    <w:rsid w:val="005000B8"/>
    <w:rsid w:val="0050180E"/>
    <w:rsid w:val="0051284B"/>
    <w:rsid w:val="005157A5"/>
    <w:rsid w:val="00525090"/>
    <w:rsid w:val="00536D42"/>
    <w:rsid w:val="005412A6"/>
    <w:rsid w:val="00541E22"/>
    <w:rsid w:val="00551BDF"/>
    <w:rsid w:val="00552A1B"/>
    <w:rsid w:val="0055769D"/>
    <w:rsid w:val="00557A9F"/>
    <w:rsid w:val="00567EF5"/>
    <w:rsid w:val="00573994"/>
    <w:rsid w:val="005836A6"/>
    <w:rsid w:val="00585C3B"/>
    <w:rsid w:val="00586578"/>
    <w:rsid w:val="00587C5E"/>
    <w:rsid w:val="00591D9D"/>
    <w:rsid w:val="00592C1F"/>
    <w:rsid w:val="00592D0C"/>
    <w:rsid w:val="00597C01"/>
    <w:rsid w:val="00597C9F"/>
    <w:rsid w:val="005A2F25"/>
    <w:rsid w:val="005A5202"/>
    <w:rsid w:val="005B35DE"/>
    <w:rsid w:val="005C01D8"/>
    <w:rsid w:val="005C084B"/>
    <w:rsid w:val="005C7CA3"/>
    <w:rsid w:val="005D09A2"/>
    <w:rsid w:val="005D356F"/>
    <w:rsid w:val="005D7277"/>
    <w:rsid w:val="005E48F4"/>
    <w:rsid w:val="005E4904"/>
    <w:rsid w:val="005F7653"/>
    <w:rsid w:val="00601C38"/>
    <w:rsid w:val="00607B3B"/>
    <w:rsid w:val="00612A7C"/>
    <w:rsid w:val="00613160"/>
    <w:rsid w:val="0061504B"/>
    <w:rsid w:val="00622859"/>
    <w:rsid w:val="00622989"/>
    <w:rsid w:val="00625111"/>
    <w:rsid w:val="00644DB5"/>
    <w:rsid w:val="00650FC8"/>
    <w:rsid w:val="00657226"/>
    <w:rsid w:val="00664CBE"/>
    <w:rsid w:val="00665F58"/>
    <w:rsid w:val="00670509"/>
    <w:rsid w:val="00674871"/>
    <w:rsid w:val="00674A04"/>
    <w:rsid w:val="00683492"/>
    <w:rsid w:val="00686ED2"/>
    <w:rsid w:val="006900E3"/>
    <w:rsid w:val="006929DF"/>
    <w:rsid w:val="006A4F83"/>
    <w:rsid w:val="006A78AC"/>
    <w:rsid w:val="006B0742"/>
    <w:rsid w:val="006B1D71"/>
    <w:rsid w:val="006B27D1"/>
    <w:rsid w:val="006B67C8"/>
    <w:rsid w:val="006C1BB2"/>
    <w:rsid w:val="006C5E8B"/>
    <w:rsid w:val="006D256F"/>
    <w:rsid w:val="006D3446"/>
    <w:rsid w:val="006D5A56"/>
    <w:rsid w:val="006F0F5F"/>
    <w:rsid w:val="00705921"/>
    <w:rsid w:val="00711E9E"/>
    <w:rsid w:val="00721371"/>
    <w:rsid w:val="00725B2C"/>
    <w:rsid w:val="00726955"/>
    <w:rsid w:val="0072774D"/>
    <w:rsid w:val="007310A7"/>
    <w:rsid w:val="00733D8A"/>
    <w:rsid w:val="00743106"/>
    <w:rsid w:val="007438B8"/>
    <w:rsid w:val="00744D3D"/>
    <w:rsid w:val="007655F4"/>
    <w:rsid w:val="007721F6"/>
    <w:rsid w:val="007835BA"/>
    <w:rsid w:val="0079602C"/>
    <w:rsid w:val="007A2381"/>
    <w:rsid w:val="007B0C22"/>
    <w:rsid w:val="007B4979"/>
    <w:rsid w:val="007B767B"/>
    <w:rsid w:val="007B7B4B"/>
    <w:rsid w:val="007C5C7A"/>
    <w:rsid w:val="007E060A"/>
    <w:rsid w:val="007E1786"/>
    <w:rsid w:val="007E1D42"/>
    <w:rsid w:val="007F08F4"/>
    <w:rsid w:val="007F2C08"/>
    <w:rsid w:val="007F3DC1"/>
    <w:rsid w:val="007F7837"/>
    <w:rsid w:val="008112C3"/>
    <w:rsid w:val="00813AB4"/>
    <w:rsid w:val="00813F02"/>
    <w:rsid w:val="00821CB7"/>
    <w:rsid w:val="0083704F"/>
    <w:rsid w:val="008416EB"/>
    <w:rsid w:val="00851D71"/>
    <w:rsid w:val="0085253F"/>
    <w:rsid w:val="0085497C"/>
    <w:rsid w:val="00855FC0"/>
    <w:rsid w:val="008653CD"/>
    <w:rsid w:val="0086584C"/>
    <w:rsid w:val="00871479"/>
    <w:rsid w:val="00880756"/>
    <w:rsid w:val="0089098D"/>
    <w:rsid w:val="00891748"/>
    <w:rsid w:val="00894B0B"/>
    <w:rsid w:val="00896C53"/>
    <w:rsid w:val="008A473C"/>
    <w:rsid w:val="008A73C4"/>
    <w:rsid w:val="008B3C33"/>
    <w:rsid w:val="008C7809"/>
    <w:rsid w:val="008D5845"/>
    <w:rsid w:val="008E2D95"/>
    <w:rsid w:val="008E56B7"/>
    <w:rsid w:val="008F0EB3"/>
    <w:rsid w:val="009032B1"/>
    <w:rsid w:val="00910C62"/>
    <w:rsid w:val="00912F40"/>
    <w:rsid w:val="00924B05"/>
    <w:rsid w:val="00926B73"/>
    <w:rsid w:val="00942316"/>
    <w:rsid w:val="00942BBC"/>
    <w:rsid w:val="009627AB"/>
    <w:rsid w:val="00971BDB"/>
    <w:rsid w:val="009861CE"/>
    <w:rsid w:val="0098647A"/>
    <w:rsid w:val="00987DA9"/>
    <w:rsid w:val="00991FCF"/>
    <w:rsid w:val="0099325E"/>
    <w:rsid w:val="009A4CDB"/>
    <w:rsid w:val="009A713C"/>
    <w:rsid w:val="009C4FAF"/>
    <w:rsid w:val="009C7DB4"/>
    <w:rsid w:val="009D00F6"/>
    <w:rsid w:val="009D0CB6"/>
    <w:rsid w:val="009D63FD"/>
    <w:rsid w:val="009E1363"/>
    <w:rsid w:val="009E60F4"/>
    <w:rsid w:val="009F04F7"/>
    <w:rsid w:val="009F2522"/>
    <w:rsid w:val="009F409C"/>
    <w:rsid w:val="00A0328B"/>
    <w:rsid w:val="00A0524E"/>
    <w:rsid w:val="00A079C5"/>
    <w:rsid w:val="00A11FC3"/>
    <w:rsid w:val="00A147ED"/>
    <w:rsid w:val="00A30C87"/>
    <w:rsid w:val="00A4171E"/>
    <w:rsid w:val="00A436CF"/>
    <w:rsid w:val="00A66736"/>
    <w:rsid w:val="00A74D8C"/>
    <w:rsid w:val="00A77A35"/>
    <w:rsid w:val="00A80E21"/>
    <w:rsid w:val="00A84A34"/>
    <w:rsid w:val="00A934F3"/>
    <w:rsid w:val="00AC1C83"/>
    <w:rsid w:val="00AD3A9A"/>
    <w:rsid w:val="00AE561C"/>
    <w:rsid w:val="00AE7DA1"/>
    <w:rsid w:val="00B11866"/>
    <w:rsid w:val="00B15369"/>
    <w:rsid w:val="00B16131"/>
    <w:rsid w:val="00B21380"/>
    <w:rsid w:val="00B3763E"/>
    <w:rsid w:val="00B400F0"/>
    <w:rsid w:val="00B46838"/>
    <w:rsid w:val="00B56564"/>
    <w:rsid w:val="00B613AF"/>
    <w:rsid w:val="00B8076B"/>
    <w:rsid w:val="00B80A83"/>
    <w:rsid w:val="00B81FF9"/>
    <w:rsid w:val="00B85D00"/>
    <w:rsid w:val="00B8741E"/>
    <w:rsid w:val="00B907AA"/>
    <w:rsid w:val="00B9289C"/>
    <w:rsid w:val="00BA27BA"/>
    <w:rsid w:val="00BA3C73"/>
    <w:rsid w:val="00BA50F8"/>
    <w:rsid w:val="00BB7745"/>
    <w:rsid w:val="00BC13DE"/>
    <w:rsid w:val="00BC36BB"/>
    <w:rsid w:val="00BC3F43"/>
    <w:rsid w:val="00BC7E4A"/>
    <w:rsid w:val="00BD36B3"/>
    <w:rsid w:val="00BD6FDE"/>
    <w:rsid w:val="00BE27DE"/>
    <w:rsid w:val="00BE41E8"/>
    <w:rsid w:val="00BE4726"/>
    <w:rsid w:val="00BE5D15"/>
    <w:rsid w:val="00BE79C9"/>
    <w:rsid w:val="00BF0C81"/>
    <w:rsid w:val="00BF3A51"/>
    <w:rsid w:val="00BF680A"/>
    <w:rsid w:val="00C05863"/>
    <w:rsid w:val="00C1221F"/>
    <w:rsid w:val="00C17F02"/>
    <w:rsid w:val="00C26281"/>
    <w:rsid w:val="00C34995"/>
    <w:rsid w:val="00C416AB"/>
    <w:rsid w:val="00C41C39"/>
    <w:rsid w:val="00C42349"/>
    <w:rsid w:val="00C435C1"/>
    <w:rsid w:val="00C45525"/>
    <w:rsid w:val="00C458D7"/>
    <w:rsid w:val="00C54C72"/>
    <w:rsid w:val="00C57A3D"/>
    <w:rsid w:val="00C82095"/>
    <w:rsid w:val="00C821DC"/>
    <w:rsid w:val="00C82D97"/>
    <w:rsid w:val="00C90D63"/>
    <w:rsid w:val="00CA07CE"/>
    <w:rsid w:val="00CA5D38"/>
    <w:rsid w:val="00CB150C"/>
    <w:rsid w:val="00CB7826"/>
    <w:rsid w:val="00CC7F37"/>
    <w:rsid w:val="00CD4123"/>
    <w:rsid w:val="00CD6121"/>
    <w:rsid w:val="00CE183C"/>
    <w:rsid w:val="00CE3544"/>
    <w:rsid w:val="00CE3ACD"/>
    <w:rsid w:val="00CF15D9"/>
    <w:rsid w:val="00CF29D4"/>
    <w:rsid w:val="00CF2B7C"/>
    <w:rsid w:val="00CF69FA"/>
    <w:rsid w:val="00D000D4"/>
    <w:rsid w:val="00D103F2"/>
    <w:rsid w:val="00D11FB7"/>
    <w:rsid w:val="00D17D8B"/>
    <w:rsid w:val="00D2094E"/>
    <w:rsid w:val="00D21B14"/>
    <w:rsid w:val="00D27DE6"/>
    <w:rsid w:val="00D35CE6"/>
    <w:rsid w:val="00D35F48"/>
    <w:rsid w:val="00D37615"/>
    <w:rsid w:val="00D4066B"/>
    <w:rsid w:val="00D4586E"/>
    <w:rsid w:val="00D473D6"/>
    <w:rsid w:val="00D479BA"/>
    <w:rsid w:val="00D82CF0"/>
    <w:rsid w:val="00D83AA7"/>
    <w:rsid w:val="00D936B4"/>
    <w:rsid w:val="00D961B3"/>
    <w:rsid w:val="00D966C6"/>
    <w:rsid w:val="00DA750E"/>
    <w:rsid w:val="00DB21C7"/>
    <w:rsid w:val="00DB5AA4"/>
    <w:rsid w:val="00DD63BA"/>
    <w:rsid w:val="00DE6EBB"/>
    <w:rsid w:val="00DF07BB"/>
    <w:rsid w:val="00DF0F75"/>
    <w:rsid w:val="00E019AC"/>
    <w:rsid w:val="00E01E44"/>
    <w:rsid w:val="00E01ECB"/>
    <w:rsid w:val="00E059D0"/>
    <w:rsid w:val="00E0665D"/>
    <w:rsid w:val="00E1564D"/>
    <w:rsid w:val="00E25592"/>
    <w:rsid w:val="00E428ED"/>
    <w:rsid w:val="00E435B7"/>
    <w:rsid w:val="00E4744C"/>
    <w:rsid w:val="00E50C46"/>
    <w:rsid w:val="00E61F83"/>
    <w:rsid w:val="00E641F8"/>
    <w:rsid w:val="00E64FD1"/>
    <w:rsid w:val="00E75999"/>
    <w:rsid w:val="00E87A1E"/>
    <w:rsid w:val="00E96DE3"/>
    <w:rsid w:val="00EC6DB7"/>
    <w:rsid w:val="00ED0CAD"/>
    <w:rsid w:val="00EE0707"/>
    <w:rsid w:val="00EF1F2A"/>
    <w:rsid w:val="00EF3BEF"/>
    <w:rsid w:val="00F1318C"/>
    <w:rsid w:val="00F1524F"/>
    <w:rsid w:val="00F15581"/>
    <w:rsid w:val="00F2369A"/>
    <w:rsid w:val="00F25319"/>
    <w:rsid w:val="00F25E25"/>
    <w:rsid w:val="00F261D2"/>
    <w:rsid w:val="00F2731E"/>
    <w:rsid w:val="00F27D8F"/>
    <w:rsid w:val="00F35138"/>
    <w:rsid w:val="00F420C5"/>
    <w:rsid w:val="00F46961"/>
    <w:rsid w:val="00F53975"/>
    <w:rsid w:val="00F60950"/>
    <w:rsid w:val="00F62B7D"/>
    <w:rsid w:val="00F63C2E"/>
    <w:rsid w:val="00F66DB3"/>
    <w:rsid w:val="00F67147"/>
    <w:rsid w:val="00F749FC"/>
    <w:rsid w:val="00F75CBB"/>
    <w:rsid w:val="00F763B0"/>
    <w:rsid w:val="00F811EC"/>
    <w:rsid w:val="00F84C0F"/>
    <w:rsid w:val="00F929E2"/>
    <w:rsid w:val="00F93B4F"/>
    <w:rsid w:val="00FB355C"/>
    <w:rsid w:val="00FD3637"/>
    <w:rsid w:val="00FE099B"/>
    <w:rsid w:val="00FE615B"/>
    <w:rsid w:val="00FF1293"/>
    <w:rsid w:val="01686E75"/>
    <w:rsid w:val="02CA28F2"/>
    <w:rsid w:val="03791151"/>
    <w:rsid w:val="05D62603"/>
    <w:rsid w:val="066B343E"/>
    <w:rsid w:val="08463DC8"/>
    <w:rsid w:val="0EA20C10"/>
    <w:rsid w:val="0EF154B1"/>
    <w:rsid w:val="109006A5"/>
    <w:rsid w:val="10CE28F8"/>
    <w:rsid w:val="14031377"/>
    <w:rsid w:val="15A63D52"/>
    <w:rsid w:val="15FB2D2B"/>
    <w:rsid w:val="198E1319"/>
    <w:rsid w:val="1B9832DF"/>
    <w:rsid w:val="1D154B88"/>
    <w:rsid w:val="1E3659B1"/>
    <w:rsid w:val="1E601550"/>
    <w:rsid w:val="1FE421F5"/>
    <w:rsid w:val="201663AA"/>
    <w:rsid w:val="21BA7654"/>
    <w:rsid w:val="235235D9"/>
    <w:rsid w:val="287F4466"/>
    <w:rsid w:val="2BF84B09"/>
    <w:rsid w:val="2C9A3632"/>
    <w:rsid w:val="2E05327F"/>
    <w:rsid w:val="2EF800E5"/>
    <w:rsid w:val="30417690"/>
    <w:rsid w:val="32F46915"/>
    <w:rsid w:val="39F66248"/>
    <w:rsid w:val="3A057A35"/>
    <w:rsid w:val="3C882CA8"/>
    <w:rsid w:val="3D005BE5"/>
    <w:rsid w:val="3E474361"/>
    <w:rsid w:val="3EB0595A"/>
    <w:rsid w:val="3EED62FF"/>
    <w:rsid w:val="444710D6"/>
    <w:rsid w:val="4466390E"/>
    <w:rsid w:val="44DA102D"/>
    <w:rsid w:val="44FB4488"/>
    <w:rsid w:val="45CD4445"/>
    <w:rsid w:val="487F152C"/>
    <w:rsid w:val="494A658E"/>
    <w:rsid w:val="49AA004C"/>
    <w:rsid w:val="4AC14AAB"/>
    <w:rsid w:val="4D3D0C4D"/>
    <w:rsid w:val="4F530781"/>
    <w:rsid w:val="507378AD"/>
    <w:rsid w:val="508D1B17"/>
    <w:rsid w:val="53175746"/>
    <w:rsid w:val="53F827C1"/>
    <w:rsid w:val="593E19A3"/>
    <w:rsid w:val="5AAC5A8F"/>
    <w:rsid w:val="5D6926E4"/>
    <w:rsid w:val="5D996914"/>
    <w:rsid w:val="5DD65523"/>
    <w:rsid w:val="600F4A87"/>
    <w:rsid w:val="63D24F12"/>
    <w:rsid w:val="64D64517"/>
    <w:rsid w:val="655D5842"/>
    <w:rsid w:val="66F304B9"/>
    <w:rsid w:val="67B73E4F"/>
    <w:rsid w:val="680924A8"/>
    <w:rsid w:val="689212AF"/>
    <w:rsid w:val="6CB03B31"/>
    <w:rsid w:val="6CF0356A"/>
    <w:rsid w:val="6D553B61"/>
    <w:rsid w:val="6F710557"/>
    <w:rsid w:val="6F9E4BF0"/>
    <w:rsid w:val="73D61E11"/>
    <w:rsid w:val="7500156D"/>
    <w:rsid w:val="757C6BE8"/>
    <w:rsid w:val="764654D5"/>
    <w:rsid w:val="7C6C5DE2"/>
    <w:rsid w:val="7D0A4FD0"/>
    <w:rsid w:val="7D437FD0"/>
    <w:rsid w:val="7F387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4DAB18F"/>
  <w15:docId w15:val="{AA7C285A-0650-40AF-8FA5-E8072780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4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qFormat/>
    <w:rPr>
      <w:color w:val="0000FF"/>
      <w:u w:val="single"/>
    </w:rPr>
  </w:style>
  <w:style w:type="paragraph" w:styleId="a6">
    <w:name w:val="header"/>
    <w:basedOn w:val="a"/>
    <w:link w:val="a7"/>
    <w:uiPriority w:val="99"/>
    <w:unhideWhenUsed/>
    <w:rsid w:val="004733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733DF"/>
    <w:rPr>
      <w:rFonts w:ascii="Calibri" w:hAnsi="Calibr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4733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4733DF"/>
    <w:rPr>
      <w:rFonts w:ascii="Calibri" w:hAnsi="Calibri"/>
      <w:kern w:val="2"/>
      <w:sz w:val="18"/>
      <w:szCs w:val="18"/>
    </w:rPr>
  </w:style>
  <w:style w:type="paragraph" w:styleId="aa">
    <w:name w:val="List Paragraph"/>
    <w:basedOn w:val="a"/>
    <w:uiPriority w:val="99"/>
    <w:rsid w:val="003501A8"/>
    <w:pPr>
      <w:ind w:firstLineChars="200" w:firstLine="420"/>
    </w:pPr>
  </w:style>
  <w:style w:type="character" w:styleId="ab">
    <w:name w:val="Unresolved Mention"/>
    <w:basedOn w:val="a0"/>
    <w:uiPriority w:val="99"/>
    <w:semiHidden/>
    <w:unhideWhenUsed/>
    <w:rsid w:val="00F929E2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929E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6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1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3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5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&#36328;&#27169;&#24577;&#26816;&#32034;Recall@1&#20174;0.12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yperlink" Target="mailto:&#36328;&#27169;&#24577;&#26816;&#32034;Recall@1&#20174;0.12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21382;-&#19971;&#33426;&#26143;&#31616;&#21382;&#27714;&#32844;&#31616;&#21382;&#31616;&#27905;&#31616;&#21382;&#20010;&#24615;&#31616;&#21382;&#21019;&#24847;&#31616;&#21382;123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简历-七芒星简历求职简历简洁简历个性简历创意简历123</Template>
  <TotalTime>2212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kedao</dc:creator>
  <cp:lastModifiedBy>chenyan su</cp:lastModifiedBy>
  <cp:revision>36</cp:revision>
  <cp:lastPrinted>2025-10-11T02:39:00Z</cp:lastPrinted>
  <dcterms:created xsi:type="dcterms:W3CDTF">2025-10-02T06:41:00Z</dcterms:created>
  <dcterms:modified xsi:type="dcterms:W3CDTF">2026-03-29T12:16:00Z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CEB5313633424DECB13E4E0244FF07F6</vt:lpwstr>
  </property>
</Properties>
</file>